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44C" w:rsidRDefault="006A4E2D">
      <w:pPr>
        <w:pStyle w:val="NoSpacing"/>
      </w:pPr>
      <w:r>
        <w:t>Ezana N. Beyenne</w:t>
      </w:r>
      <w:r>
        <w:tab/>
      </w:r>
    </w:p>
    <w:p w:rsidR="00E614DD" w:rsidRDefault="006A4E2D">
      <w:pPr>
        <w:pStyle w:val="NoSpacing"/>
      </w:pPr>
      <w:r>
        <w:t>MSDS 453</w:t>
      </w:r>
      <w:r w:rsidR="00B761CC">
        <w:t>,</w:t>
      </w:r>
      <w:r>
        <w:t xml:space="preserve"> </w:t>
      </w:r>
      <w:r w:rsidR="00B761CC">
        <w:t>Section 57 2020</w:t>
      </w:r>
    </w:p>
    <w:p w:rsidR="00E614DD" w:rsidRPr="00FC568B" w:rsidRDefault="006A4E2D" w:rsidP="00FC568B">
      <w:pPr>
        <w:pStyle w:val="Title"/>
        <w:ind w:firstLine="720"/>
        <w:jc w:val="left"/>
        <w:rPr>
          <w:sz w:val="20"/>
          <w:szCs w:val="20"/>
        </w:rPr>
      </w:pPr>
      <w:r w:rsidRPr="006A4E2D">
        <w:rPr>
          <w:b/>
        </w:rPr>
        <w:t xml:space="preserve">Assignment </w:t>
      </w:r>
      <w:r w:rsidR="001547AF">
        <w:rPr>
          <w:b/>
        </w:rPr>
        <w:t>4</w:t>
      </w:r>
      <w:r w:rsidR="00691EC1">
        <w:t xml:space="preserve">: </w:t>
      </w:r>
      <w:r w:rsidR="00B15171" w:rsidRPr="00415DEC">
        <w:rPr>
          <w:b/>
        </w:rPr>
        <w:t xml:space="preserve">Fake News </w:t>
      </w:r>
      <w:r w:rsidR="00D13864">
        <w:rPr>
          <w:b/>
        </w:rPr>
        <w:t>P</w:t>
      </w:r>
      <w:r w:rsidR="00B15171" w:rsidRPr="00415DEC">
        <w:rPr>
          <w:b/>
        </w:rPr>
        <w:t xml:space="preserve">rediction </w:t>
      </w:r>
      <w:r w:rsidR="00D13864">
        <w:rPr>
          <w:b/>
        </w:rPr>
        <w:t>U</w:t>
      </w:r>
      <w:r w:rsidR="00B15171" w:rsidRPr="00415DEC">
        <w:rPr>
          <w:b/>
        </w:rPr>
        <w:t>sing</w:t>
      </w:r>
      <w:r w:rsidR="00B15171">
        <w:t xml:space="preserve"> </w:t>
      </w:r>
      <w:r w:rsidR="001547AF">
        <w:rPr>
          <w:b/>
        </w:rPr>
        <w:t xml:space="preserve">Neural Network </w:t>
      </w:r>
      <w:r w:rsidR="00D13864">
        <w:rPr>
          <w:b/>
        </w:rPr>
        <w:t>M</w:t>
      </w:r>
      <w:r w:rsidR="001547AF">
        <w:rPr>
          <w:b/>
        </w:rPr>
        <w:t>odels</w:t>
      </w:r>
    </w:p>
    <w:p w:rsidR="006A4E2D" w:rsidRPr="00C26A23" w:rsidRDefault="006A4E2D" w:rsidP="006A4E2D">
      <w:pPr>
        <w:ind w:firstLine="0"/>
        <w:rPr>
          <w:b/>
          <w:sz w:val="28"/>
          <w:szCs w:val="28"/>
        </w:rPr>
      </w:pPr>
      <w:r w:rsidRPr="00C26A23">
        <w:rPr>
          <w:b/>
          <w:sz w:val="28"/>
          <w:szCs w:val="28"/>
        </w:rPr>
        <w:t>Abstract</w:t>
      </w:r>
    </w:p>
    <w:p w:rsidR="001E7632" w:rsidRDefault="0085149A" w:rsidP="00546216">
      <w:r>
        <w:t xml:space="preserve">Fake news is news deliberately spreading disinformation or hoaxes via social media or traditional print and broadcast </w:t>
      </w:r>
      <w:r w:rsidR="006A3FEA">
        <w:t>platforms</w:t>
      </w:r>
      <w:r>
        <w:t xml:space="preserve">. Fake news </w:t>
      </w:r>
      <w:r w:rsidR="0095530B">
        <w:t>is</w:t>
      </w:r>
      <w:r w:rsidR="006E2F59">
        <w:t xml:space="preserve"> a medium</w:t>
      </w:r>
      <w:r>
        <w:t xml:space="preserve"> </w:t>
      </w:r>
      <w:r w:rsidR="00D52310">
        <w:t>like</w:t>
      </w:r>
      <w:r>
        <w:t xml:space="preserve"> clickbait stories</w:t>
      </w:r>
      <w:r w:rsidR="006E2F59">
        <w:t>,</w:t>
      </w:r>
      <w:r>
        <w:t xml:space="preserve"> in that they are published with the intent to sensationalize </w:t>
      </w:r>
      <w:r w:rsidR="00BA6F0D">
        <w:t xml:space="preserve">dishonest outright fabricated headlines </w:t>
      </w:r>
      <w:r w:rsidR="00D52310">
        <w:t>to</w:t>
      </w:r>
      <w:r w:rsidR="00BA6F0D">
        <w:t xml:space="preserve"> damage a person, entity, an agency or gain financially or politically.</w:t>
      </w:r>
      <w:r w:rsidR="00D52310">
        <w:t xml:space="preserve"> Steve Job</w:t>
      </w:r>
      <w:r w:rsidR="006E2F59">
        <w:t>’</w:t>
      </w:r>
      <w:r w:rsidR="00D52310">
        <w:t>s former advisor accused Facebook of failing to police misinformation because it keeps users coming back to the site</w:t>
      </w:r>
      <w:r w:rsidR="005D2F01" w:rsidRPr="005D2F01">
        <w:rPr>
          <w:rFonts w:cstheme="minorHAnsi"/>
        </w:rPr>
        <w:t xml:space="preserve"> </w:t>
      </w:r>
      <w:r w:rsidR="005D2F01">
        <w:rPr>
          <w:rFonts w:cstheme="minorHAnsi"/>
        </w:rPr>
        <w:t>(Vega, 2020)</w:t>
      </w:r>
      <w:r w:rsidR="00D52310">
        <w:t xml:space="preserve">. Fake news </w:t>
      </w:r>
      <w:r w:rsidR="00567E30">
        <w:t>has been shown to affect people decisions and</w:t>
      </w:r>
      <w:r w:rsidR="005D2F01">
        <w:t xml:space="preserve"> I</w:t>
      </w:r>
      <w:r w:rsidR="00D52310">
        <w:t xml:space="preserve"> wanted to see if we could develop a Neural Network to correctly distinguish between fake and legitimate news.</w:t>
      </w:r>
    </w:p>
    <w:p w:rsidR="0036465C" w:rsidRPr="00C26A23" w:rsidRDefault="0036465C" w:rsidP="0036465C">
      <w:pPr>
        <w:ind w:firstLine="0"/>
        <w:rPr>
          <w:b/>
          <w:sz w:val="28"/>
          <w:szCs w:val="28"/>
        </w:rPr>
      </w:pPr>
      <w:r w:rsidRPr="00C26A23">
        <w:rPr>
          <w:b/>
          <w:sz w:val="28"/>
          <w:szCs w:val="28"/>
        </w:rPr>
        <w:t>Introduction</w:t>
      </w:r>
      <w:r w:rsidR="00A41544">
        <w:rPr>
          <w:b/>
          <w:sz w:val="28"/>
          <w:szCs w:val="28"/>
        </w:rPr>
        <w:t xml:space="preserve"> </w:t>
      </w:r>
    </w:p>
    <w:p w:rsidR="00C92769" w:rsidRDefault="00C92769" w:rsidP="00687F1D">
      <w:r>
        <w:t>Fake news</w:t>
      </w:r>
      <w:r w:rsidR="006E2F59">
        <w:t>,</w:t>
      </w:r>
      <w:r>
        <w:t xml:space="preserve"> </w:t>
      </w:r>
      <w:r w:rsidR="006E2F59">
        <w:t>(</w:t>
      </w:r>
      <w:r>
        <w:t>also known as fabricated news</w:t>
      </w:r>
      <w:r w:rsidR="006E2F59">
        <w:t>),</w:t>
      </w:r>
      <w:r>
        <w:t xml:space="preserve"> is typically found in traditional news, social media</w:t>
      </w:r>
      <w:r w:rsidR="006E2F59">
        <w:t>,</w:t>
      </w:r>
      <w:r>
        <w:t xml:space="preserve"> or fake news websites, </w:t>
      </w:r>
      <w:r w:rsidR="006E2F59">
        <w:t>presenting</w:t>
      </w:r>
      <w:r>
        <w:t xml:space="preserve"> news as factually accurate even though it has no basis in fact (Tufekci, 2018). </w:t>
      </w:r>
      <w:r w:rsidR="00B024AE">
        <w:t xml:space="preserve">Fabricated news has enormous popular appeal, are </w:t>
      </w:r>
      <w:r w:rsidR="006E2F59">
        <w:t>unsubstantiated</w:t>
      </w:r>
      <w:r w:rsidR="00B024AE">
        <w:t xml:space="preserve"> </w:t>
      </w:r>
      <w:r w:rsidR="006E2F59">
        <w:t>stories,</w:t>
      </w:r>
      <w:r w:rsidR="00B024AE">
        <w:t xml:space="preserve"> yet consumed by millions of people. Unfortunately, these fabrications are not only limited to politics but are also found in areas like vaccination, nutrition,</w:t>
      </w:r>
      <w:r w:rsidR="006E2F59">
        <w:t xml:space="preserve"> and</w:t>
      </w:r>
      <w:r w:rsidR="00B024AE">
        <w:t xml:space="preserve"> stock values.</w:t>
      </w:r>
      <w:r w:rsidR="00B75897">
        <w:t xml:space="preserve"> Claire Wardle identifies seven types of fake news (Wardle, 2017)</w:t>
      </w:r>
      <w:r w:rsidR="00F9572A">
        <w:t>:</w:t>
      </w:r>
      <w:r w:rsidR="00B75897">
        <w:br/>
        <w:t xml:space="preserve">1. </w:t>
      </w:r>
      <w:r w:rsidR="00B75897" w:rsidRPr="00ED4358">
        <w:rPr>
          <w:i/>
        </w:rPr>
        <w:t>Satire or parody</w:t>
      </w:r>
      <w:r w:rsidR="00B75897">
        <w:t xml:space="preserve">: </w:t>
      </w:r>
      <w:r w:rsidR="006E2F59">
        <w:t>material with</w:t>
      </w:r>
      <w:r w:rsidR="00B75897">
        <w:t xml:space="preserve"> the potential to fool, but no intention to harm.</w:t>
      </w:r>
      <w:r w:rsidR="00B75897">
        <w:br/>
        <w:t xml:space="preserve">2. </w:t>
      </w:r>
      <w:r w:rsidR="00B75897" w:rsidRPr="00ED4358">
        <w:rPr>
          <w:i/>
        </w:rPr>
        <w:t>False connection</w:t>
      </w:r>
      <w:r w:rsidR="00B75897">
        <w:t xml:space="preserve">: </w:t>
      </w:r>
      <w:r w:rsidR="006E2F59">
        <w:t>material with</w:t>
      </w:r>
      <w:r w:rsidR="00B75897">
        <w:t xml:space="preserve"> visuals</w:t>
      </w:r>
      <w:r w:rsidR="006E2F59">
        <w:t xml:space="preserve"> and/or </w:t>
      </w:r>
      <w:r w:rsidR="00B75897">
        <w:t>headlines</w:t>
      </w:r>
      <w:r w:rsidR="006E2F59">
        <w:t xml:space="preserve"> that</w:t>
      </w:r>
      <w:r w:rsidR="00B75897">
        <w:t xml:space="preserve"> don’t match the content.</w:t>
      </w:r>
      <w:r w:rsidR="00B75897">
        <w:br/>
        <w:t xml:space="preserve">3. </w:t>
      </w:r>
      <w:r w:rsidR="00B75897" w:rsidRPr="00ED4358">
        <w:rPr>
          <w:i/>
        </w:rPr>
        <w:t>Misleading content</w:t>
      </w:r>
      <w:r w:rsidR="00B75897">
        <w:t xml:space="preserve">: </w:t>
      </w:r>
      <w:r w:rsidR="006E2F59">
        <w:t>material</w:t>
      </w:r>
      <w:r w:rsidR="00B75897">
        <w:t xml:space="preserve"> intended to frame an issue or individual.</w:t>
      </w:r>
    </w:p>
    <w:p w:rsidR="00B75897" w:rsidRDefault="00B75897" w:rsidP="00B75897">
      <w:pPr>
        <w:ind w:firstLine="0"/>
      </w:pPr>
      <w:r>
        <w:t xml:space="preserve">4. </w:t>
      </w:r>
      <w:r w:rsidR="00201572" w:rsidRPr="00ED4358">
        <w:rPr>
          <w:i/>
        </w:rPr>
        <w:t>False context</w:t>
      </w:r>
      <w:r w:rsidR="00201572">
        <w:t xml:space="preserve">: </w:t>
      </w:r>
      <w:r w:rsidR="006E2F59">
        <w:t>material whose</w:t>
      </w:r>
      <w:r w:rsidR="00201572">
        <w:t xml:space="preserve"> real content is shared with false contextual information.</w:t>
      </w:r>
    </w:p>
    <w:p w:rsidR="00201572" w:rsidRDefault="00201572" w:rsidP="00B75897">
      <w:pPr>
        <w:ind w:firstLine="0"/>
      </w:pPr>
      <w:r>
        <w:lastRenderedPageBreak/>
        <w:t xml:space="preserve">5. </w:t>
      </w:r>
      <w:r w:rsidR="00F72BEB" w:rsidRPr="00F72BEB">
        <w:rPr>
          <w:i/>
        </w:rPr>
        <w:t>I</w:t>
      </w:r>
      <w:r w:rsidRPr="00F72BEB">
        <w:rPr>
          <w:i/>
        </w:rPr>
        <w:t>mpostor content</w:t>
      </w:r>
      <w:r>
        <w:t xml:space="preserve">: </w:t>
      </w:r>
      <w:r w:rsidR="006E2F59">
        <w:t>material whose</w:t>
      </w:r>
      <w:r>
        <w:t xml:space="preserve"> genuine sources are impersonated with false, made up stories.</w:t>
      </w:r>
    </w:p>
    <w:p w:rsidR="00201572" w:rsidRDefault="00201572" w:rsidP="00B75897">
      <w:pPr>
        <w:ind w:firstLine="0"/>
      </w:pPr>
      <w:r>
        <w:t xml:space="preserve">6. </w:t>
      </w:r>
      <w:r w:rsidRPr="00F72BEB">
        <w:rPr>
          <w:i/>
        </w:rPr>
        <w:t>Manipulated content</w:t>
      </w:r>
      <w:r>
        <w:t xml:space="preserve">: </w:t>
      </w:r>
      <w:r w:rsidR="006E2F59">
        <w:t xml:space="preserve">material with </w:t>
      </w:r>
      <w:r>
        <w:t>genuine information or images are doctored up to deceive.</w:t>
      </w:r>
    </w:p>
    <w:p w:rsidR="00201572" w:rsidRDefault="00201572" w:rsidP="00B75897">
      <w:pPr>
        <w:ind w:firstLine="0"/>
      </w:pPr>
      <w:r>
        <w:t xml:space="preserve">7. </w:t>
      </w:r>
      <w:r w:rsidRPr="00F72BEB">
        <w:rPr>
          <w:i/>
        </w:rPr>
        <w:t>Fabricated content</w:t>
      </w:r>
      <w:r>
        <w:t xml:space="preserve">: </w:t>
      </w:r>
      <w:r w:rsidR="006E2F59">
        <w:t xml:space="preserve">material </w:t>
      </w:r>
      <w:r>
        <w:t>is intended to deceive or harm with 100% fake content.</w:t>
      </w:r>
    </w:p>
    <w:p w:rsidR="00201572" w:rsidRDefault="00DB6C16" w:rsidP="00B75897">
      <w:pPr>
        <w:ind w:firstLine="0"/>
      </w:pPr>
      <w:r>
        <w:tab/>
        <w:t xml:space="preserve">Information shapes our view of the world and allows us to make important decisions based on the information that we have. Information we </w:t>
      </w:r>
      <w:r w:rsidR="006E2F59">
        <w:t>receive</w:t>
      </w:r>
      <w:r>
        <w:t xml:space="preserve"> allows us to form ideas about people or situations around us. </w:t>
      </w:r>
      <w:r w:rsidR="006E2F59">
        <w:t>W</w:t>
      </w:r>
      <w:r>
        <w:t>hen false, distorted</w:t>
      </w:r>
      <w:r w:rsidR="006E2F59">
        <w:t>,</w:t>
      </w:r>
      <w:r>
        <w:t xml:space="preserve"> or exaggerated information is spread, we </w:t>
      </w:r>
      <w:r w:rsidR="006E2F59">
        <w:t>make</w:t>
      </w:r>
      <w:r>
        <w:t xml:space="preserve"> bad decisions or form wrong opinion</w:t>
      </w:r>
      <w:r w:rsidR="006E2F59">
        <w:t xml:space="preserve"> on such information</w:t>
      </w:r>
      <w:r>
        <w:t>. Fake news has led to</w:t>
      </w:r>
      <w:r w:rsidR="006E2F59">
        <w:t xml:space="preserve"> </w:t>
      </w:r>
      <w:r>
        <w:t>bullying</w:t>
      </w:r>
      <w:r w:rsidR="006E2F59">
        <w:t>,</w:t>
      </w:r>
      <w:r>
        <w:t xml:space="preserve"> violence against innocent people, racist ideas, fear</w:t>
      </w:r>
      <w:r w:rsidR="006E2F59">
        <w:t>-mongering</w:t>
      </w:r>
      <w:r>
        <w:t xml:space="preserve">, and it is now shown to have </w:t>
      </w:r>
      <w:r w:rsidR="001751C0">
        <w:t>had a major impact on the last American presidential election</w:t>
      </w:r>
      <w:r w:rsidR="000F2A5D">
        <w:t xml:space="preserve"> (</w:t>
      </w:r>
      <w:r w:rsidR="000F2A5D">
        <w:rPr>
          <w:rFonts w:asciiTheme="majorHAnsi" w:hAnsiTheme="majorHAnsi" w:cstheme="majorHAnsi"/>
          <w:color w:val="000000" w:themeColor="text1"/>
        </w:rPr>
        <w:t>30secondes.org)</w:t>
      </w:r>
      <w:r w:rsidR="001751C0">
        <w:t>.</w:t>
      </w:r>
    </w:p>
    <w:p w:rsidR="0036465C" w:rsidRDefault="0036465C" w:rsidP="0036465C">
      <w:pPr>
        <w:ind w:firstLine="0"/>
        <w:rPr>
          <w:b/>
          <w:sz w:val="28"/>
          <w:szCs w:val="28"/>
        </w:rPr>
      </w:pPr>
      <w:r w:rsidRPr="00C26A23">
        <w:rPr>
          <w:b/>
          <w:sz w:val="28"/>
          <w:szCs w:val="28"/>
        </w:rPr>
        <w:t>Literature review</w:t>
      </w:r>
      <w:r w:rsidR="00A41544">
        <w:rPr>
          <w:b/>
          <w:sz w:val="28"/>
          <w:szCs w:val="28"/>
        </w:rPr>
        <w:t xml:space="preserve"> </w:t>
      </w:r>
    </w:p>
    <w:p w:rsidR="00BF6EA2" w:rsidRDefault="00067EE4" w:rsidP="00BF6EA2">
      <w:r>
        <w:t xml:space="preserve"> </w:t>
      </w:r>
      <w:r w:rsidR="006E2F59">
        <w:t>R</w:t>
      </w:r>
      <w:r w:rsidR="00AE3FE4">
        <w:t xml:space="preserve">esearch </w:t>
      </w:r>
      <w:r w:rsidR="0025681D">
        <w:t xml:space="preserve">using </w:t>
      </w:r>
      <w:r w:rsidR="00AE3FE4">
        <w:t xml:space="preserve">machine learning </w:t>
      </w:r>
      <w:r w:rsidR="006E2F59">
        <w:t>was a tool anticipated</w:t>
      </w:r>
      <w:r w:rsidR="0025681D">
        <w:t xml:space="preserve"> </w:t>
      </w:r>
      <w:r w:rsidR="006E2F59">
        <w:t>to</w:t>
      </w:r>
      <w:r w:rsidR="00AE3FE4">
        <w:t xml:space="preserve"> identify fake news and prevent them from going viral and spreading misinformation (Grothaus, 2019). </w:t>
      </w:r>
      <w:r w:rsidR="006E2F59">
        <w:t>However, machine learning</w:t>
      </w:r>
      <w:r w:rsidR="00AE3FE4">
        <w:t xml:space="preserve"> has been </w:t>
      </w:r>
      <w:r w:rsidR="006E2F59">
        <w:t>manipulated</w:t>
      </w:r>
      <w:r w:rsidR="00AE3FE4">
        <w:t xml:space="preserve"> </w:t>
      </w:r>
      <w:r w:rsidR="006E2F59">
        <w:t xml:space="preserve">to </w:t>
      </w:r>
      <w:r w:rsidR="00AE3FE4">
        <w:t xml:space="preserve">easily create fake news without any human intervention, </w:t>
      </w:r>
      <w:r w:rsidR="003F6235">
        <w:t>and</w:t>
      </w:r>
      <w:r w:rsidR="00AE3FE4">
        <w:t xml:space="preserve"> do</w:t>
      </w:r>
      <w:r w:rsidR="003F6235">
        <w:t>ing a</w:t>
      </w:r>
      <w:r w:rsidR="00AE3FE4">
        <w:t xml:space="preserve"> poor job of identifying fake news (Grothaus, 2019). </w:t>
      </w:r>
      <w:r w:rsidR="003F6235">
        <w:t>R</w:t>
      </w:r>
      <w:r w:rsidR="00AE3FE4">
        <w:t>esearch conducted by two MIT doctoral students</w:t>
      </w:r>
      <w:r w:rsidR="003F6235">
        <w:t xml:space="preserve"> </w:t>
      </w:r>
      <w:r w:rsidR="00AE3FE4">
        <w:t xml:space="preserve">found that computers could identify machine learning generated text, but they could not identify </w:t>
      </w:r>
      <w:r w:rsidR="000A5AF0">
        <w:t xml:space="preserve">if that text was </w:t>
      </w:r>
      <w:r w:rsidR="00ED5BBF">
        <w:t>true</w:t>
      </w:r>
      <w:r w:rsidR="000A5AF0">
        <w:t xml:space="preserve"> or </w:t>
      </w:r>
      <w:r w:rsidR="00ED5BBF">
        <w:t>false</w:t>
      </w:r>
      <w:r w:rsidR="000A5AF0">
        <w:t xml:space="preserve">. The reason is that machine learning algorithms could easily interpret positive statements, but could not interpret negative statements (Grothaus, 2019). The database used to train machine learning algorithms called Fact Extraction and Verification (FEVER) </w:t>
      </w:r>
      <w:r w:rsidR="006F22AC">
        <w:t>had some</w:t>
      </w:r>
      <w:r w:rsidR="000A5AF0">
        <w:t xml:space="preserve"> </w:t>
      </w:r>
      <w:r w:rsidR="006F22AC">
        <w:t xml:space="preserve">inherent </w:t>
      </w:r>
      <w:r w:rsidR="000A5AF0">
        <w:t>biase</w:t>
      </w:r>
      <w:r w:rsidR="006F22AC">
        <w:t>s</w:t>
      </w:r>
      <w:r w:rsidR="000A5AF0">
        <w:t xml:space="preserve"> when trying to identify fake news. </w:t>
      </w:r>
      <w:r w:rsidR="003F6235">
        <w:t>F</w:t>
      </w:r>
      <w:r w:rsidR="000A5AF0">
        <w:t xml:space="preserve">or machine learning algorithms to correctly identify fake </w:t>
      </w:r>
      <w:r w:rsidR="00B55D7D">
        <w:t>news,</w:t>
      </w:r>
      <w:r w:rsidR="000A5AF0">
        <w:t xml:space="preserve"> we </w:t>
      </w:r>
      <w:r w:rsidR="004A2E69">
        <w:t>must</w:t>
      </w:r>
      <w:r w:rsidR="000A5AF0">
        <w:t xml:space="preserve"> somehow weed out human bias and prejudices during its training phase (Grothaus, 2019).</w:t>
      </w:r>
      <w:r w:rsidR="00B55D7D">
        <w:t xml:space="preserve"> </w:t>
      </w:r>
      <w:r w:rsidR="00B55D7D">
        <w:lastRenderedPageBreak/>
        <w:t>Kaggle also conducted a Fake News challenge, where competitors a</w:t>
      </w:r>
      <w:r w:rsidR="00C15EA3">
        <w:t>re</w:t>
      </w:r>
      <w:r w:rsidR="00B55D7D">
        <w:t xml:space="preserve"> tasked with developing a machine learning program to identify articles that might be unreliable fake news articles.</w:t>
      </w:r>
    </w:p>
    <w:p w:rsidR="00F117C5" w:rsidRDefault="000737F4" w:rsidP="00BF6EA2">
      <w:r>
        <w:t>Fake news detection using various Natural Language Processing (NLP) and machine learning is still an active area of research with most of the focus being on social media platforms. The reason for this is that people have moved from traditional print and stand-alone websites to social media platforms (i.e. Twitter, Facebook, etc..) to consume news</w:t>
      </w:r>
      <w:r w:rsidR="00293D50">
        <w:t xml:space="preserve"> (</w:t>
      </w:r>
      <w:r w:rsidR="00293D50" w:rsidRPr="000737F4">
        <w:rPr>
          <w:rFonts w:asciiTheme="majorHAnsi" w:hAnsiTheme="majorHAnsi" w:cstheme="majorHAnsi"/>
          <w:color w:val="333333"/>
          <w:shd w:val="clear" w:color="auto" w:fill="FFFFFF"/>
        </w:rPr>
        <w:t>B. Parikh,</w:t>
      </w:r>
      <w:r w:rsidR="00293D50">
        <w:rPr>
          <w:rFonts w:asciiTheme="majorHAnsi" w:hAnsiTheme="majorHAnsi" w:cstheme="majorHAnsi"/>
          <w:color w:val="333333"/>
          <w:shd w:val="clear" w:color="auto" w:fill="FFFFFF"/>
        </w:rPr>
        <w:t xml:space="preserve"> et al, 2020)</w:t>
      </w:r>
      <w:r>
        <w:t>.</w:t>
      </w:r>
    </w:p>
    <w:p w:rsidR="00FA52AA" w:rsidRDefault="0036465C" w:rsidP="0036465C">
      <w:pPr>
        <w:ind w:firstLine="0"/>
        <w:rPr>
          <w:b/>
          <w:sz w:val="28"/>
          <w:szCs w:val="28"/>
        </w:rPr>
      </w:pPr>
      <w:r w:rsidRPr="00C26A23">
        <w:rPr>
          <w:b/>
          <w:sz w:val="28"/>
          <w:szCs w:val="28"/>
        </w:rPr>
        <w:t>Methods</w:t>
      </w:r>
      <w:r w:rsidR="00A41544">
        <w:rPr>
          <w:b/>
          <w:sz w:val="28"/>
          <w:szCs w:val="28"/>
        </w:rPr>
        <w:t xml:space="preserve"> </w:t>
      </w:r>
    </w:p>
    <w:p w:rsidR="00AB26B8" w:rsidRDefault="00644D94" w:rsidP="00AB26B8">
      <w:pPr>
        <w:rPr>
          <w:b/>
        </w:rPr>
      </w:pPr>
      <w:r>
        <w:t xml:space="preserve">In this </w:t>
      </w:r>
      <w:r w:rsidR="00225B09">
        <w:t>study</w:t>
      </w:r>
      <w:r>
        <w:t xml:space="preserve">, </w:t>
      </w:r>
      <w:r w:rsidR="002C7DE4">
        <w:t xml:space="preserve">I used various neural network algorithms to see if I could correctly identify </w:t>
      </w:r>
      <w:r w:rsidR="00AF516F">
        <w:t>if an article was either fake news or not</w:t>
      </w:r>
      <w:r w:rsidR="002C7DE4">
        <w:t xml:space="preserve"> in the training dataset provided by the Fake News Kaggle challenge. </w:t>
      </w:r>
      <w:r w:rsidR="00987DDE">
        <w:t xml:space="preserve">I converted the data </w:t>
      </w:r>
      <w:r w:rsidR="00987DDE">
        <w:t xml:space="preserve">in train.csv </w:t>
      </w:r>
      <w:r w:rsidR="00987DDE">
        <w:t>into both word embedding and one hot encoding vectorization techniques to compare the</w:t>
      </w:r>
      <w:r w:rsidR="00987DDE">
        <w:t>ir</w:t>
      </w:r>
      <w:r w:rsidR="00987DDE">
        <w:t xml:space="preserve"> effectiveness on the 1D CNN, LSTM, GRU and Bidirectional LSTM </w:t>
      </w:r>
      <w:r w:rsidR="00987DDE">
        <w:t xml:space="preserve">neural network </w:t>
      </w:r>
      <w:r w:rsidR="00987DDE">
        <w:t xml:space="preserve">methods. </w:t>
      </w:r>
      <w:r w:rsidR="002C7DE4">
        <w:t xml:space="preserve">I </w:t>
      </w:r>
      <w:r w:rsidR="00987DDE">
        <w:t xml:space="preserve">then </w:t>
      </w:r>
      <w:r w:rsidR="002C7DE4">
        <w:t xml:space="preserve">employed a tripartite splitting of the train.csv data </w:t>
      </w:r>
      <w:r w:rsidR="00AB26B8">
        <w:t xml:space="preserve">to get a </w:t>
      </w:r>
      <w:r w:rsidR="00AB26B8">
        <w:t>75/15/10 percent train/dev/test split</w:t>
      </w:r>
      <w:r w:rsidR="000A1C04">
        <w:t xml:space="preserve"> on around 18,250 rows of data after cleanup</w:t>
      </w:r>
      <w:r w:rsidR="00AB26B8">
        <w:t>.</w:t>
      </w:r>
      <w:r w:rsidR="00AB26B8" w:rsidRPr="0031774E">
        <w:rPr>
          <w:b/>
        </w:rPr>
        <w:t xml:space="preserve"> </w:t>
      </w:r>
    </w:p>
    <w:p w:rsidR="004A5894" w:rsidRDefault="004A5894" w:rsidP="004A5894">
      <w:pPr>
        <w:ind w:firstLine="0"/>
      </w:pPr>
      <w:r w:rsidRPr="007C7141">
        <w:rPr>
          <w:b/>
        </w:rPr>
        <w:t xml:space="preserve">Table </w:t>
      </w:r>
      <w:r>
        <w:rPr>
          <w:b/>
        </w:rPr>
        <w:t>1</w:t>
      </w:r>
      <w:r w:rsidRPr="007C7141">
        <w:rPr>
          <w:b/>
        </w:rPr>
        <w:t>:</w:t>
      </w:r>
      <w:r>
        <w:t xml:space="preserve"> Word Embedding code</w:t>
      </w:r>
    </w:p>
    <w:p w:rsidR="004A5894" w:rsidRDefault="004A5894" w:rsidP="004A5894">
      <w:pPr>
        <w:ind w:firstLine="0"/>
      </w:pPr>
      <w:r>
        <w:rPr>
          <w:noProof/>
        </w:rPr>
        <w:drawing>
          <wp:inline distT="0" distB="0" distL="0" distR="0" wp14:anchorId="1BE26F2A" wp14:editId="58CF5E18">
            <wp:extent cx="5677411" cy="1049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7265" cy="1138282"/>
                    </a:xfrm>
                    <a:prstGeom prst="rect">
                      <a:avLst/>
                    </a:prstGeom>
                  </pic:spPr>
                </pic:pic>
              </a:graphicData>
            </a:graphic>
          </wp:inline>
        </w:drawing>
      </w:r>
    </w:p>
    <w:p w:rsidR="004A5894" w:rsidRDefault="004A5894" w:rsidP="004A5894">
      <w:pPr>
        <w:ind w:firstLine="0"/>
      </w:pPr>
      <w:r w:rsidRPr="007C7141">
        <w:rPr>
          <w:b/>
        </w:rPr>
        <w:t xml:space="preserve">Table </w:t>
      </w:r>
      <w:r>
        <w:rPr>
          <w:b/>
        </w:rPr>
        <w:t>2</w:t>
      </w:r>
      <w:r w:rsidRPr="007C7141">
        <w:rPr>
          <w:b/>
        </w:rPr>
        <w:t>:</w:t>
      </w:r>
      <w:r>
        <w:t xml:space="preserve"> One hot embedding code</w:t>
      </w:r>
    </w:p>
    <w:p w:rsidR="004A5894" w:rsidRPr="0055620A" w:rsidRDefault="004A5894" w:rsidP="004A5894">
      <w:pPr>
        <w:ind w:firstLine="0"/>
      </w:pPr>
      <w:r>
        <w:rPr>
          <w:noProof/>
        </w:rPr>
        <w:drawing>
          <wp:inline distT="0" distB="0" distL="0" distR="0" wp14:anchorId="2659B5A2" wp14:editId="5A99C571">
            <wp:extent cx="5689461" cy="129606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847" cy="1338749"/>
                    </a:xfrm>
                    <a:prstGeom prst="rect">
                      <a:avLst/>
                    </a:prstGeom>
                  </pic:spPr>
                </pic:pic>
              </a:graphicData>
            </a:graphic>
          </wp:inline>
        </w:drawing>
      </w:r>
    </w:p>
    <w:p w:rsidR="00F74EBC" w:rsidRPr="0031774E" w:rsidRDefault="00F74EBC" w:rsidP="00AB26B8">
      <w:pPr>
        <w:ind w:firstLine="0"/>
      </w:pPr>
      <w:r w:rsidRPr="0031774E">
        <w:rPr>
          <w:b/>
        </w:rPr>
        <w:lastRenderedPageBreak/>
        <w:t xml:space="preserve">Table </w:t>
      </w:r>
      <w:r w:rsidR="0068554A">
        <w:rPr>
          <w:b/>
        </w:rPr>
        <w:t>3</w:t>
      </w:r>
      <w:r w:rsidRPr="0031774E">
        <w:t xml:space="preserve">: </w:t>
      </w:r>
      <w:r w:rsidR="00483733">
        <w:t>Train dev test split code</w:t>
      </w:r>
    </w:p>
    <w:p w:rsidR="004A66D9" w:rsidRDefault="00483733" w:rsidP="004A66D9">
      <w:pPr>
        <w:ind w:firstLine="0"/>
        <w:jc w:val="center"/>
      </w:pPr>
      <w:r>
        <w:rPr>
          <w:noProof/>
        </w:rPr>
        <w:drawing>
          <wp:inline distT="0" distB="0" distL="0" distR="0" wp14:anchorId="0BC3BBA5" wp14:editId="48C25487">
            <wp:extent cx="6112952" cy="3156668"/>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1424" cy="3238502"/>
                    </a:xfrm>
                    <a:prstGeom prst="rect">
                      <a:avLst/>
                    </a:prstGeom>
                  </pic:spPr>
                </pic:pic>
              </a:graphicData>
            </a:graphic>
          </wp:inline>
        </w:drawing>
      </w:r>
    </w:p>
    <w:p w:rsidR="007029CC" w:rsidRDefault="004A66D9" w:rsidP="0036465C">
      <w:pPr>
        <w:ind w:firstLine="0"/>
      </w:pPr>
      <w:r>
        <w:tab/>
      </w:r>
      <w:r w:rsidR="00212625">
        <w:t xml:space="preserve">In addition to using a factorial design with the alternative methods mentioned above using both word embedding and one hot encoding vectorization techniques, I also added alternative settings to the neural network methods by adding dropout regularizations. The dropout regularization of 25%, and 50 % on the neural networks 1D CNN, LSTM, GRU and Bidirectional LSTM where conducted on both </w:t>
      </w:r>
      <w:r w:rsidR="0044179F">
        <w:t>vectorization techniques</w:t>
      </w:r>
      <w:r w:rsidR="00212625">
        <w:t>.</w:t>
      </w:r>
    </w:p>
    <w:p w:rsidR="00B0188D" w:rsidRDefault="00264F92" w:rsidP="0036465C">
      <w:pPr>
        <w:ind w:firstLine="0"/>
        <w:rPr>
          <w:noProof/>
        </w:rPr>
      </w:pPr>
      <w:r>
        <w:rPr>
          <w:noProof/>
        </w:rPr>
        <w:tab/>
        <w:t xml:space="preserve">Early stopping was used to monitor the performance of the </w:t>
      </w:r>
      <w:r w:rsidR="00F707C7">
        <w:rPr>
          <w:noProof/>
        </w:rPr>
        <w:t xml:space="preserve">neural networks during the training phase in order to reduce over-fitting and improve generalization. </w:t>
      </w:r>
      <w:r w:rsidR="0033758D">
        <w:rPr>
          <w:noProof/>
        </w:rPr>
        <w:t>I also was able to provide graphs of training and development set accuracy and loss, in addition to a graph of the area under the ROC curve.</w:t>
      </w:r>
      <w:r w:rsidR="00AE7F56">
        <w:rPr>
          <w:noProof/>
        </w:rPr>
        <w:t xml:space="preserve"> Since this was a binary classifcation problem</w:t>
      </w:r>
      <w:r w:rsidR="000328C9">
        <w:rPr>
          <w:noProof/>
        </w:rPr>
        <w:t xml:space="preserve"> </w:t>
      </w:r>
      <w:r w:rsidR="000328C9">
        <w:rPr>
          <w:noProof/>
        </w:rPr>
        <w:t>( it is fake news or legitimate news)</w:t>
      </w:r>
      <w:r w:rsidR="00AE7F56">
        <w:rPr>
          <w:noProof/>
        </w:rPr>
        <w:t xml:space="preserve">, I employed the sigmoid activation function in the output layer of the neural networks, with a loss of binary crossentropy. </w:t>
      </w:r>
      <w:r w:rsidR="00B0188D">
        <w:rPr>
          <w:noProof/>
        </w:rPr>
        <w:t xml:space="preserve"> </w:t>
      </w:r>
    </w:p>
    <w:p w:rsidR="00AE7F56" w:rsidRDefault="00B0188D" w:rsidP="0036465C">
      <w:pPr>
        <w:ind w:firstLine="0"/>
        <w:rPr>
          <w:noProof/>
        </w:rPr>
      </w:pPr>
      <w:r>
        <w:rPr>
          <w:noProof/>
        </w:rPr>
        <w:t xml:space="preserve">   </w:t>
      </w:r>
      <w:r>
        <w:rPr>
          <w:noProof/>
        </w:rPr>
        <w:tab/>
      </w:r>
      <w:r w:rsidR="00AE7F56">
        <w:rPr>
          <w:noProof/>
        </w:rPr>
        <w:t>I initially ha</w:t>
      </w:r>
      <w:r w:rsidR="000252E7">
        <w:rPr>
          <w:noProof/>
        </w:rPr>
        <w:t>d an</w:t>
      </w:r>
      <w:r w:rsidR="00AE7F56">
        <w:rPr>
          <w:noProof/>
        </w:rPr>
        <w:t xml:space="preserve"> area under the curve score</w:t>
      </w:r>
      <w:r w:rsidR="000252E7">
        <w:rPr>
          <w:noProof/>
        </w:rPr>
        <w:t xml:space="preserve"> (AUC)</w:t>
      </w:r>
      <w:r w:rsidR="00AE7F56">
        <w:rPr>
          <w:noProof/>
        </w:rPr>
        <w:t xml:space="preserve"> of 0.5, but in order to resolve that I played around with the hyperparameters of shown in table 4 and also increasing the number of </w:t>
      </w:r>
      <w:r w:rsidR="00AE7F56">
        <w:rPr>
          <w:noProof/>
        </w:rPr>
        <w:lastRenderedPageBreak/>
        <w:t>hidden layers in the neural networks.</w:t>
      </w:r>
      <w:r w:rsidR="00810E18">
        <w:rPr>
          <w:noProof/>
        </w:rPr>
        <w:t xml:space="preserve"> I also wanted to see what the ideal number of epochs were, and with the early stopping</w:t>
      </w:r>
      <w:r w:rsidR="006E322C">
        <w:rPr>
          <w:noProof/>
        </w:rPr>
        <w:t xml:space="preserve"> taking place,</w:t>
      </w:r>
      <w:r w:rsidR="00810E18">
        <w:rPr>
          <w:noProof/>
        </w:rPr>
        <w:t xml:space="preserve"> </w:t>
      </w:r>
      <w:r w:rsidR="00BA1A11">
        <w:rPr>
          <w:noProof/>
        </w:rPr>
        <w:t xml:space="preserve">I settled on </w:t>
      </w:r>
      <w:r w:rsidR="000A1C04">
        <w:rPr>
          <w:noProof/>
        </w:rPr>
        <w:t>ten</w:t>
      </w:r>
      <w:r w:rsidR="00BA1A11">
        <w:rPr>
          <w:noProof/>
        </w:rPr>
        <w:t xml:space="preserve"> epochs.</w:t>
      </w:r>
      <w:r w:rsidR="000252E7">
        <w:rPr>
          <w:noProof/>
        </w:rPr>
        <w:t xml:space="preserve"> The GRU netural network with one hot encoding could have used more hidden layers, since it still had an AUC score around 0.5, but I hesitated because the GRU with word embedding had a higher score.</w:t>
      </w:r>
    </w:p>
    <w:p w:rsidR="00212625" w:rsidRDefault="00810E18" w:rsidP="0036465C">
      <w:pPr>
        <w:ind w:firstLine="0"/>
      </w:pPr>
      <w:r w:rsidRPr="00BA1A11">
        <w:rPr>
          <w:b/>
        </w:rPr>
        <w:t>Table 4:</w:t>
      </w:r>
      <w:r>
        <w:t xml:space="preserve"> Hyperparameters used in the neural networks</w:t>
      </w:r>
      <w:r>
        <w:br/>
      </w:r>
      <w:r>
        <w:rPr>
          <w:noProof/>
        </w:rPr>
        <w:drawing>
          <wp:inline distT="0" distB="0" distL="0" distR="0" wp14:anchorId="6BAB5EE3" wp14:editId="7450B841">
            <wp:extent cx="5920322" cy="114498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8296" cy="1227758"/>
                    </a:xfrm>
                    <a:prstGeom prst="rect">
                      <a:avLst/>
                    </a:prstGeom>
                  </pic:spPr>
                </pic:pic>
              </a:graphicData>
            </a:graphic>
          </wp:inline>
        </w:drawing>
      </w:r>
    </w:p>
    <w:p w:rsidR="00212625" w:rsidRDefault="008F5250" w:rsidP="0036465C">
      <w:pPr>
        <w:ind w:firstLine="0"/>
      </w:pPr>
      <w:r>
        <w:tab/>
        <w:t xml:space="preserve">I used Keras Tensorflow 2.1.0 to build the four neural network functions with dropout being passed in as an optional parameter. </w:t>
      </w:r>
      <w:r w:rsidR="00002990">
        <w:t>The setup of the various neural networks is show in the tables below, this is after spending time trying to find the right combinations of layers and structures.</w:t>
      </w:r>
    </w:p>
    <w:p w:rsidR="00002990" w:rsidRDefault="00002990" w:rsidP="0036465C">
      <w:pPr>
        <w:ind w:firstLine="0"/>
      </w:pPr>
      <w:r w:rsidRPr="00002990">
        <w:rPr>
          <w:b/>
        </w:rPr>
        <w:t>Table 5:</w:t>
      </w:r>
      <w:r>
        <w:t xml:space="preserve"> Convolution 1D model</w:t>
      </w:r>
      <w:r>
        <w:br/>
      </w:r>
      <w:r>
        <w:rPr>
          <w:noProof/>
        </w:rPr>
        <w:drawing>
          <wp:inline distT="0" distB="0" distL="0" distR="0" wp14:anchorId="4F869F03" wp14:editId="36AE21A1">
            <wp:extent cx="5938329" cy="268754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4560" cy="2731093"/>
                    </a:xfrm>
                    <a:prstGeom prst="rect">
                      <a:avLst/>
                    </a:prstGeom>
                  </pic:spPr>
                </pic:pic>
              </a:graphicData>
            </a:graphic>
          </wp:inline>
        </w:drawing>
      </w:r>
      <w:r>
        <w:br/>
      </w:r>
      <w:r w:rsidRPr="00002990">
        <w:rPr>
          <w:b/>
        </w:rPr>
        <w:lastRenderedPageBreak/>
        <w:t>Table 6:</w:t>
      </w:r>
      <w:r>
        <w:t xml:space="preserve"> LSTM model</w:t>
      </w:r>
      <w:r>
        <w:br/>
      </w:r>
      <w:r>
        <w:rPr>
          <w:noProof/>
        </w:rPr>
        <w:drawing>
          <wp:inline distT="0" distB="0" distL="0" distR="0" wp14:anchorId="76C92B4C" wp14:editId="2108237C">
            <wp:extent cx="5938874" cy="200372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4090" cy="2042602"/>
                    </a:xfrm>
                    <a:prstGeom prst="rect">
                      <a:avLst/>
                    </a:prstGeom>
                  </pic:spPr>
                </pic:pic>
              </a:graphicData>
            </a:graphic>
          </wp:inline>
        </w:drawing>
      </w:r>
    </w:p>
    <w:p w:rsidR="00E47C9A" w:rsidRDefault="00002990" w:rsidP="0036465C">
      <w:pPr>
        <w:ind w:firstLine="0"/>
      </w:pPr>
      <w:r w:rsidRPr="00002990">
        <w:rPr>
          <w:b/>
        </w:rPr>
        <w:t>Table 7:</w:t>
      </w:r>
      <w:r>
        <w:t xml:space="preserve"> GRU model</w:t>
      </w:r>
      <w:r>
        <w:br/>
      </w:r>
      <w:r>
        <w:rPr>
          <w:noProof/>
        </w:rPr>
        <w:drawing>
          <wp:inline distT="0" distB="0" distL="0" distR="0" wp14:anchorId="48F9FD83" wp14:editId="3E7E66A2">
            <wp:extent cx="5939129" cy="2202511"/>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7874" cy="2276215"/>
                    </a:xfrm>
                    <a:prstGeom prst="rect">
                      <a:avLst/>
                    </a:prstGeom>
                  </pic:spPr>
                </pic:pic>
              </a:graphicData>
            </a:graphic>
          </wp:inline>
        </w:drawing>
      </w:r>
      <w:r>
        <w:br/>
      </w:r>
      <w:r w:rsidRPr="00002990">
        <w:rPr>
          <w:b/>
        </w:rPr>
        <w:t>Table 8:</w:t>
      </w:r>
      <w:r>
        <w:t xml:space="preserve"> Bidirectional LSTM</w:t>
      </w:r>
      <w:r>
        <w:br/>
      </w:r>
      <w:r w:rsidR="00272A49">
        <w:rPr>
          <w:noProof/>
        </w:rPr>
        <w:drawing>
          <wp:inline distT="0" distB="0" distL="0" distR="0" wp14:anchorId="5ABF74FE" wp14:editId="4CDC24D2">
            <wp:extent cx="5943437" cy="24092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3368" cy="2425432"/>
                    </a:xfrm>
                    <a:prstGeom prst="rect">
                      <a:avLst/>
                    </a:prstGeom>
                  </pic:spPr>
                </pic:pic>
              </a:graphicData>
            </a:graphic>
          </wp:inline>
        </w:drawing>
      </w:r>
    </w:p>
    <w:p w:rsidR="00061250" w:rsidRDefault="0036465C" w:rsidP="0036465C">
      <w:pPr>
        <w:ind w:firstLine="0"/>
      </w:pPr>
      <w:r w:rsidRPr="00A41544">
        <w:rPr>
          <w:b/>
          <w:sz w:val="28"/>
          <w:szCs w:val="28"/>
        </w:rPr>
        <w:lastRenderedPageBreak/>
        <w:t>Results</w:t>
      </w:r>
      <w:r w:rsidR="004738ED">
        <w:rPr>
          <w:rStyle w:val="Strong"/>
          <w:rFonts w:ascii="Helvetica" w:hAnsi="Helvetica"/>
          <w:color w:val="2D3B45"/>
          <w:shd w:val="clear" w:color="auto" w:fill="FFFFFF"/>
        </w:rPr>
        <w:br/>
      </w:r>
      <w:r w:rsidR="00AE4EA7">
        <w:tab/>
      </w:r>
      <w:r w:rsidR="00ED72A2">
        <w:t xml:space="preserve">The word vectorization technique that ended up with the best performance was the word embedding when compared to the one hot encoding. </w:t>
      </w:r>
      <w:r w:rsidR="00AD00A0">
        <w:t xml:space="preserve">Additionally, from the results in Table 9, it looks like one hot encoding had the longest training execution times, but not the top </w:t>
      </w:r>
      <w:r w:rsidR="007E2D6F">
        <w:t xml:space="preserve">test </w:t>
      </w:r>
      <w:r w:rsidR="00AD00A0">
        <w:t xml:space="preserve">accuracy and area under the curve results. Surprisingly, the </w:t>
      </w:r>
      <w:r w:rsidR="00B55930">
        <w:t>C</w:t>
      </w:r>
      <w:r w:rsidR="00AD00A0">
        <w:t>onv1D word embedding model has the top area under the ROC curve and test accuracy scores</w:t>
      </w:r>
      <w:r w:rsidR="00741514">
        <w:t>. The results of the top neural network methods differ from the run using Jupyter notebook vs the Spyder IDE</w:t>
      </w:r>
      <w:r w:rsidR="00AD00A0">
        <w:t>.</w:t>
      </w:r>
      <w:r w:rsidR="0063668A">
        <w:t xml:space="preserve"> It would be interesting to see after multiple runs, if the two editor’s results begin to converge.</w:t>
      </w:r>
      <w:r w:rsidR="002F165A">
        <w:t xml:space="preserve"> The pdf of the AUC and graphs are shown in the </w:t>
      </w:r>
      <w:r w:rsidR="002F165A" w:rsidRPr="007E2D6F">
        <w:rPr>
          <w:i/>
        </w:rPr>
        <w:t>Result_Diagrams</w:t>
      </w:r>
      <w:r w:rsidR="002F165A">
        <w:t xml:space="preserve"> folder and the results are stored in the </w:t>
      </w:r>
      <w:r w:rsidR="002F165A" w:rsidRPr="007E2D6F">
        <w:rPr>
          <w:i/>
        </w:rPr>
        <w:t>NN_Results.csv</w:t>
      </w:r>
      <w:r w:rsidR="002F165A">
        <w:t xml:space="preserve"> file.</w:t>
      </w:r>
      <w:bookmarkStart w:id="0" w:name="_GoBack"/>
      <w:bookmarkEnd w:id="0"/>
    </w:p>
    <w:p w:rsidR="00AD00A0" w:rsidRDefault="00AD00A0" w:rsidP="0036465C">
      <w:pPr>
        <w:ind w:firstLine="0"/>
      </w:pPr>
      <w:r w:rsidRPr="005839CD">
        <w:rPr>
          <w:b/>
        </w:rPr>
        <w:t>Table 9:</w:t>
      </w:r>
      <w:r>
        <w:t xml:space="preserve"> Results of all the models</w:t>
      </w:r>
      <w:r w:rsidR="00741514">
        <w:t xml:space="preserve"> in Jupyter notebook</w:t>
      </w:r>
    </w:p>
    <w:p w:rsidR="002F165A" w:rsidRDefault="00AD00A0" w:rsidP="0036465C">
      <w:pPr>
        <w:ind w:firstLine="0"/>
      </w:pPr>
      <w:r>
        <w:rPr>
          <w:noProof/>
        </w:rPr>
        <w:drawing>
          <wp:inline distT="0" distB="0" distL="0" distR="0" wp14:anchorId="1C709F12" wp14:editId="7E43D622">
            <wp:extent cx="6270450" cy="42300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037" cy="4312792"/>
                    </a:xfrm>
                    <a:prstGeom prst="rect">
                      <a:avLst/>
                    </a:prstGeom>
                  </pic:spPr>
                </pic:pic>
              </a:graphicData>
            </a:graphic>
          </wp:inline>
        </w:drawing>
      </w:r>
    </w:p>
    <w:p w:rsidR="00741514" w:rsidRDefault="00741514" w:rsidP="0036465C">
      <w:pPr>
        <w:ind w:firstLine="0"/>
      </w:pPr>
      <w:r w:rsidRPr="00741514">
        <w:rPr>
          <w:b/>
        </w:rPr>
        <w:lastRenderedPageBreak/>
        <w:t>Table 10:</w:t>
      </w:r>
      <w:r>
        <w:t xml:space="preserve"> </w:t>
      </w:r>
      <w:r>
        <w:t xml:space="preserve">Results of all the models in </w:t>
      </w:r>
      <w:r>
        <w:t>Spyder</w:t>
      </w:r>
      <w:r>
        <w:t xml:space="preserve"> notebook</w:t>
      </w:r>
      <w:r>
        <w:br/>
      </w:r>
      <w:r>
        <w:rPr>
          <w:noProof/>
        </w:rPr>
        <w:drawing>
          <wp:inline distT="0" distB="0" distL="0" distR="0" wp14:anchorId="587AC7AD" wp14:editId="13863A62">
            <wp:extent cx="5943216" cy="360194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387" cy="3619620"/>
                    </a:xfrm>
                    <a:prstGeom prst="rect">
                      <a:avLst/>
                    </a:prstGeom>
                  </pic:spPr>
                </pic:pic>
              </a:graphicData>
            </a:graphic>
          </wp:inline>
        </w:drawing>
      </w:r>
    </w:p>
    <w:p w:rsidR="0036465C" w:rsidRPr="00807195" w:rsidRDefault="0036465C" w:rsidP="0036465C">
      <w:pPr>
        <w:ind w:firstLine="0"/>
        <w:rPr>
          <w:rFonts w:ascii="Helvetica" w:hAnsi="Helvetica"/>
          <w:color w:val="2D3B45"/>
          <w:sz w:val="28"/>
          <w:szCs w:val="28"/>
          <w:shd w:val="clear" w:color="auto" w:fill="FFFFFF"/>
        </w:rPr>
      </w:pPr>
      <w:r w:rsidRPr="00807195">
        <w:rPr>
          <w:b/>
          <w:sz w:val="28"/>
          <w:szCs w:val="28"/>
        </w:rPr>
        <w:t>Conclusions</w:t>
      </w:r>
    </w:p>
    <w:p w:rsidR="006173F6" w:rsidRDefault="004738ED" w:rsidP="0036465C">
      <w:pPr>
        <w:ind w:firstLine="0"/>
      </w:pPr>
      <w:r>
        <w:rPr>
          <w:b/>
        </w:rPr>
        <w:tab/>
      </w:r>
      <w:r w:rsidR="00AD00A0">
        <w:t xml:space="preserve">The results of this neural network experiment do provide some really encouraging results in identifying </w:t>
      </w:r>
      <w:r w:rsidR="00A0022E">
        <w:t>f</w:t>
      </w:r>
      <w:r w:rsidR="00AD00A0">
        <w:t xml:space="preserve">ake or </w:t>
      </w:r>
      <w:r w:rsidR="00A0022E">
        <w:t>r</w:t>
      </w:r>
      <w:r w:rsidR="00AD00A0">
        <w:t xml:space="preserve">eal news.  It does show that word embedding along with dropout and early stopping can really create models that are good at identifying fake news, but we would have to have the social media </w:t>
      </w:r>
      <w:r w:rsidR="006173F6">
        <w:t>platforms or new dissemination sites filter all the news articles through machine learning algorithms before displaying the data. In addition, they need to find a way to stop the viral spread of the fabricated news and allow the models to learn in real-time</w:t>
      </w:r>
      <w:r w:rsidR="00AD00A0">
        <w:t>.</w:t>
      </w:r>
    </w:p>
    <w:p w:rsidR="004738ED" w:rsidRPr="0053588B" w:rsidRDefault="00ED72A2" w:rsidP="006173F6">
      <w:r>
        <w:t xml:space="preserve">Fake news detection is a difficult classification technique since biases and prejudices are being introduced during training phases. Even with enough data, I do not think that we would be able to achieve high accuracy, because the language and techniques used to </w:t>
      </w:r>
      <w:r w:rsidR="00AD00A0">
        <w:t>disseminate</w:t>
      </w:r>
      <w:r>
        <w:t xml:space="preserve"> </w:t>
      </w:r>
      <w:r w:rsidR="00AD00A0">
        <w:t xml:space="preserve">fabricated news </w:t>
      </w:r>
      <w:r w:rsidR="00A0022E">
        <w:t>are</w:t>
      </w:r>
      <w:r w:rsidR="00AD00A0">
        <w:t xml:space="preserve"> constantly evolving. It is a cat and mouse game</w:t>
      </w:r>
      <w:r w:rsidR="00C15EA3">
        <w:t>,</w:t>
      </w:r>
      <w:r w:rsidR="00AD00A0">
        <w:t xml:space="preserve"> and the m</w:t>
      </w:r>
      <w:r w:rsidR="00C15EA3">
        <w:t>ouse</w:t>
      </w:r>
      <w:r w:rsidR="00AD00A0">
        <w:t xml:space="preserve"> </w:t>
      </w:r>
      <w:r w:rsidR="00A0022E">
        <w:t>seem</w:t>
      </w:r>
      <w:r w:rsidR="00C15EA3">
        <w:t>s</w:t>
      </w:r>
      <w:r w:rsidR="00A0022E">
        <w:t xml:space="preserve"> to be</w:t>
      </w:r>
      <w:r w:rsidR="00AD00A0">
        <w:t xml:space="preserve"> winning due to their shear volume they produce. </w:t>
      </w:r>
    </w:p>
    <w:p w:rsidR="00E614DD" w:rsidRDefault="00A16AB4" w:rsidP="009D4EB3">
      <w:pPr>
        <w:pStyle w:val="SectionTitle"/>
        <w:jc w:val="left"/>
      </w:pPr>
      <w:sdt>
        <w:sdtPr>
          <w:alias w:val="Works Cited:"/>
          <w:tag w:val="Works Cited:"/>
          <w:id w:val="1884596268"/>
          <w:placeholder>
            <w:docPart w:val="30913474899949E2A7DA281684C210B4"/>
          </w:placeholder>
          <w:temporary/>
          <w:showingPlcHdr/>
          <w15:appearance w15:val="hidden"/>
        </w:sdtPr>
        <w:sdtEndPr/>
        <w:sdtContent>
          <w:r w:rsidR="009D4EB3" w:rsidRPr="007B17E3">
            <w:rPr>
              <w:b/>
            </w:rPr>
            <w:t>Works Cited</w:t>
          </w:r>
        </w:sdtContent>
      </w:sdt>
    </w:p>
    <w:p w:rsidR="001751C0" w:rsidRDefault="0085149A" w:rsidP="001751C0">
      <w:pPr>
        <w:autoSpaceDE w:val="0"/>
        <w:autoSpaceDN w:val="0"/>
        <w:adjustRightInd w:val="0"/>
        <w:spacing w:line="360" w:lineRule="auto"/>
        <w:ind w:left="720" w:hanging="720"/>
      </w:pPr>
      <w:r>
        <w:rPr>
          <w:rFonts w:ascii="Times New Roman" w:hAnsi="Times New Roman" w:cs="Times New Roman"/>
          <w:color w:val="000000"/>
        </w:rPr>
        <w:t xml:space="preserve">Tufekci, Zeynep. (2018). It’s the (Democracy-Poisoning) Golden Age of Free Speech. Retrieved from </w:t>
      </w:r>
      <w:hyperlink r:id="rId18" w:history="1">
        <w:r>
          <w:rPr>
            <w:rStyle w:val="Hyperlink"/>
          </w:rPr>
          <w:t>https://www.wired.com/story/free-speech-issue-tech-turmoil-new-censorship/</w:t>
        </w:r>
      </w:hyperlink>
    </w:p>
    <w:p w:rsidR="001751C0" w:rsidRDefault="00BA6F0D" w:rsidP="001751C0">
      <w:pPr>
        <w:autoSpaceDE w:val="0"/>
        <w:autoSpaceDN w:val="0"/>
        <w:adjustRightInd w:val="0"/>
        <w:spacing w:line="360" w:lineRule="auto"/>
        <w:ind w:left="720" w:hanging="720"/>
      </w:pPr>
      <w:r>
        <w:rPr>
          <w:rFonts w:cstheme="minorHAnsi"/>
        </w:rPr>
        <w:t xml:space="preserve">Vega, Nicolas. (2020) Facebook “peddling in an addictive drug called anger”: Steve Jobs adviser. Retrieved from </w:t>
      </w:r>
      <w:hyperlink r:id="rId19" w:history="1">
        <w:r>
          <w:rPr>
            <w:rStyle w:val="Hyperlink"/>
          </w:rPr>
          <w:t>https://nypost.com/2020/06/12/facebook-peddling-in-an-addictive-drug-called-anger-steve-jobs-advisor/</w:t>
        </w:r>
      </w:hyperlink>
    </w:p>
    <w:p w:rsidR="00095638" w:rsidRDefault="00095638" w:rsidP="00095638">
      <w:pPr>
        <w:autoSpaceDE w:val="0"/>
        <w:autoSpaceDN w:val="0"/>
        <w:adjustRightInd w:val="0"/>
        <w:spacing w:line="360" w:lineRule="auto"/>
        <w:ind w:left="720" w:hanging="720"/>
      </w:pPr>
      <w:r>
        <w:t xml:space="preserve">Lazer, David M. J.; Baum, Matthew A.; Benkler, Yochai; Berinsky, Adam J.; Greenhill, Kelly M.; Menczer, Filippo; Metzger, Miriam J.; Nyhan, Brendan; Pennycook, Gordon. (March 9, 2018). “The science of fake news”. </w:t>
      </w:r>
      <w:r>
        <w:br/>
        <w:t xml:space="preserve">Retrieved from </w:t>
      </w:r>
      <w:hyperlink r:id="rId20" w:history="1">
        <w:r>
          <w:rPr>
            <w:rStyle w:val="Hyperlink"/>
          </w:rPr>
          <w:t>https://science.sciencemag.org/content/359/6380/1094</w:t>
        </w:r>
      </w:hyperlink>
    </w:p>
    <w:p w:rsidR="00B024AE" w:rsidRPr="00095638" w:rsidRDefault="00B024AE" w:rsidP="00095638">
      <w:pPr>
        <w:autoSpaceDE w:val="0"/>
        <w:autoSpaceDN w:val="0"/>
        <w:adjustRightInd w:val="0"/>
        <w:spacing w:line="360" w:lineRule="auto"/>
        <w:ind w:left="720" w:hanging="720"/>
      </w:pPr>
      <w:r>
        <w:rPr>
          <w:rFonts w:asciiTheme="majorHAnsi" w:hAnsiTheme="majorHAnsi" w:cstheme="majorHAnsi"/>
          <w:color w:val="000000" w:themeColor="text1"/>
        </w:rPr>
        <w:t xml:space="preserve">Wardle, Claire. (2017). Fake news. It’s complicated. </w:t>
      </w:r>
    </w:p>
    <w:p w:rsidR="001751C0" w:rsidRDefault="00B024AE" w:rsidP="001751C0">
      <w:pPr>
        <w:autoSpaceDE w:val="0"/>
        <w:autoSpaceDN w:val="0"/>
        <w:adjustRightInd w:val="0"/>
        <w:spacing w:line="360" w:lineRule="auto"/>
        <w:ind w:left="720" w:firstLine="0"/>
      </w:pPr>
      <w:r>
        <w:rPr>
          <w:rFonts w:asciiTheme="majorHAnsi" w:hAnsiTheme="majorHAnsi" w:cstheme="majorHAnsi"/>
          <w:color w:val="000000" w:themeColor="text1"/>
        </w:rPr>
        <w:t xml:space="preserve">Retrieved from </w:t>
      </w:r>
      <w:hyperlink r:id="rId21" w:history="1">
        <w:r>
          <w:rPr>
            <w:rStyle w:val="Hyperlink"/>
          </w:rPr>
          <w:t>https://firstdraftnews.org/latest/fake-news-complicated/</w:t>
        </w:r>
      </w:hyperlink>
    </w:p>
    <w:p w:rsidR="001751C0" w:rsidRDefault="001743DB" w:rsidP="001751C0">
      <w:pPr>
        <w:autoSpaceDE w:val="0"/>
        <w:autoSpaceDN w:val="0"/>
        <w:adjustRightInd w:val="0"/>
        <w:spacing w:line="360" w:lineRule="auto"/>
        <w:ind w:firstLine="0"/>
        <w:rPr>
          <w:rFonts w:asciiTheme="majorHAnsi" w:hAnsiTheme="majorHAnsi" w:cstheme="majorHAnsi"/>
          <w:color w:val="000000" w:themeColor="text1"/>
        </w:rPr>
      </w:pPr>
      <w:r>
        <w:rPr>
          <w:rFonts w:asciiTheme="majorHAnsi" w:hAnsiTheme="majorHAnsi" w:cstheme="majorHAnsi"/>
          <w:color w:val="000000" w:themeColor="text1"/>
        </w:rPr>
        <w:t xml:space="preserve">30secondes.org. </w:t>
      </w:r>
      <w:r w:rsidR="001751C0">
        <w:rPr>
          <w:rFonts w:asciiTheme="majorHAnsi" w:hAnsiTheme="majorHAnsi" w:cstheme="majorHAnsi"/>
          <w:color w:val="000000" w:themeColor="text1"/>
        </w:rPr>
        <w:t xml:space="preserve">Impacts of Fake News. </w:t>
      </w:r>
    </w:p>
    <w:p w:rsidR="001751C0" w:rsidRPr="00263C2A" w:rsidRDefault="001751C0" w:rsidP="001751C0">
      <w:pPr>
        <w:autoSpaceDE w:val="0"/>
        <w:autoSpaceDN w:val="0"/>
        <w:adjustRightInd w:val="0"/>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Retrieved from </w:t>
      </w:r>
      <w:hyperlink r:id="rId22" w:history="1">
        <w:r>
          <w:rPr>
            <w:rStyle w:val="Hyperlink"/>
          </w:rPr>
          <w:t>https://30secondes.org/en/module/impacts-of-fake-news/</w:t>
        </w:r>
      </w:hyperlink>
    </w:p>
    <w:p w:rsidR="00F93F6E" w:rsidRDefault="00AE3FE4" w:rsidP="00C2634D">
      <w:pPr>
        <w:autoSpaceDE w:val="0"/>
        <w:autoSpaceDN w:val="0"/>
        <w:adjustRightInd w:val="0"/>
        <w:spacing w:line="360" w:lineRule="auto"/>
        <w:ind w:left="720" w:hanging="720"/>
      </w:pPr>
      <w:r>
        <w:t xml:space="preserve">Grothaus, Michael. (2019). Machine learning isn’t effective at identifying fake news. </w:t>
      </w:r>
    </w:p>
    <w:p w:rsidR="00AE3FE4" w:rsidRDefault="00AE3FE4" w:rsidP="00095638">
      <w:pPr>
        <w:autoSpaceDE w:val="0"/>
        <w:autoSpaceDN w:val="0"/>
        <w:adjustRightInd w:val="0"/>
        <w:spacing w:line="360" w:lineRule="auto"/>
        <w:ind w:left="720" w:firstLine="0"/>
      </w:pPr>
      <w:r>
        <w:t xml:space="preserve">Retrieved from </w:t>
      </w:r>
      <w:r w:rsidR="00095638">
        <w:br/>
      </w:r>
      <w:hyperlink r:id="rId23" w:history="1">
        <w:r w:rsidR="009A600D" w:rsidRPr="00340693">
          <w:rPr>
            <w:rStyle w:val="Hyperlink"/>
          </w:rPr>
          <w:t>https://www.fastcompany.com/90417625/machine-learning-isnt-effective-at-identifying-fake-news</w:t>
        </w:r>
      </w:hyperlink>
    </w:p>
    <w:p w:rsidR="00F93F6E" w:rsidRDefault="0024716C" w:rsidP="00C2634D">
      <w:pPr>
        <w:autoSpaceDE w:val="0"/>
        <w:autoSpaceDN w:val="0"/>
        <w:adjustRightInd w:val="0"/>
        <w:spacing w:line="360" w:lineRule="auto"/>
        <w:ind w:left="720" w:hanging="720"/>
        <w:rPr>
          <w:rStyle w:val="Hyperlink"/>
        </w:rPr>
      </w:pPr>
      <w:r>
        <w:t xml:space="preserve">Kaggle. Fake-news. Retrieved from </w:t>
      </w:r>
      <w:hyperlink r:id="rId24" w:history="1">
        <w:r>
          <w:rPr>
            <w:rStyle w:val="Hyperlink"/>
          </w:rPr>
          <w:t>https://www.kaggle.com/c/fake-news</w:t>
        </w:r>
      </w:hyperlink>
    </w:p>
    <w:p w:rsidR="000737F4" w:rsidRDefault="000737F4" w:rsidP="00C2634D">
      <w:pPr>
        <w:autoSpaceDE w:val="0"/>
        <w:autoSpaceDN w:val="0"/>
        <w:adjustRightInd w:val="0"/>
        <w:spacing w:line="360" w:lineRule="auto"/>
        <w:ind w:left="720" w:hanging="720"/>
        <w:rPr>
          <w:rFonts w:asciiTheme="majorHAnsi" w:hAnsiTheme="majorHAnsi" w:cstheme="majorHAnsi"/>
          <w:color w:val="333333"/>
          <w:shd w:val="clear" w:color="auto" w:fill="FFFFFF"/>
        </w:rPr>
      </w:pPr>
      <w:r w:rsidRPr="000737F4">
        <w:rPr>
          <w:rFonts w:asciiTheme="majorHAnsi" w:hAnsiTheme="majorHAnsi" w:cstheme="majorHAnsi"/>
          <w:color w:val="333333"/>
          <w:shd w:val="clear" w:color="auto" w:fill="FFFFFF"/>
        </w:rPr>
        <w:t>B. Parikh, V. Patil and P. K. Atrey, "On the Origin, Proliferation and Tone of Fake News," </w:t>
      </w:r>
      <w:r w:rsidRPr="000737F4">
        <w:rPr>
          <w:rStyle w:val="Emphasis"/>
          <w:rFonts w:asciiTheme="majorHAnsi" w:hAnsiTheme="majorHAnsi" w:cstheme="majorHAnsi"/>
          <w:color w:val="333333"/>
          <w:shd w:val="clear" w:color="auto" w:fill="FFFFFF"/>
        </w:rPr>
        <w:t>2019 IEEE Conference on Multimedia Information Processing and Retrieval (MIPR)</w:t>
      </w:r>
      <w:r w:rsidRPr="000737F4">
        <w:rPr>
          <w:rFonts w:asciiTheme="majorHAnsi" w:hAnsiTheme="majorHAnsi" w:cstheme="majorHAnsi"/>
          <w:color w:val="333333"/>
          <w:shd w:val="clear" w:color="auto" w:fill="FFFFFF"/>
        </w:rPr>
        <w:t>, San Jose, CA, USA, 2019, pp. 135-140, doi: 10.1109/MIPR.2019.00031.</w:t>
      </w:r>
    </w:p>
    <w:p w:rsidR="000737F4" w:rsidRPr="000737F4" w:rsidRDefault="000737F4" w:rsidP="00C2634D">
      <w:pPr>
        <w:autoSpaceDE w:val="0"/>
        <w:autoSpaceDN w:val="0"/>
        <w:adjustRightInd w:val="0"/>
        <w:spacing w:line="360" w:lineRule="auto"/>
        <w:ind w:left="720" w:hanging="720"/>
        <w:rPr>
          <w:rFonts w:asciiTheme="majorHAnsi" w:hAnsiTheme="majorHAnsi" w:cstheme="majorHAnsi"/>
        </w:rPr>
      </w:pPr>
      <w:r>
        <w:rPr>
          <w:rFonts w:asciiTheme="majorHAnsi" w:hAnsiTheme="majorHAnsi" w:cstheme="majorHAnsi"/>
        </w:rPr>
        <w:t>Hamdi, Tarek. (2020). Top Research About Fake News Detection 2019. Retrieved from</w:t>
      </w:r>
      <w:r>
        <w:rPr>
          <w:rFonts w:asciiTheme="majorHAnsi" w:hAnsiTheme="majorHAnsi" w:cstheme="majorHAnsi"/>
        </w:rPr>
        <w:br/>
      </w:r>
      <w:hyperlink r:id="rId25" w:history="1">
        <w:r>
          <w:rPr>
            <w:rStyle w:val="Hyperlink"/>
          </w:rPr>
          <w:t>https://www.kaggle.com/c/nlp-getting-started/discussion/123454</w:t>
        </w:r>
      </w:hyperlink>
    </w:p>
    <w:p w:rsidR="00F93F6E" w:rsidRDefault="00F93F6E" w:rsidP="00C2634D">
      <w:pPr>
        <w:autoSpaceDE w:val="0"/>
        <w:autoSpaceDN w:val="0"/>
        <w:adjustRightInd w:val="0"/>
        <w:spacing w:line="360" w:lineRule="auto"/>
        <w:ind w:left="720" w:hanging="720"/>
      </w:pPr>
    </w:p>
    <w:p w:rsidR="00F93F6E" w:rsidRDefault="00F93F6E" w:rsidP="00C2634D">
      <w:pPr>
        <w:autoSpaceDE w:val="0"/>
        <w:autoSpaceDN w:val="0"/>
        <w:adjustRightInd w:val="0"/>
        <w:spacing w:line="360" w:lineRule="auto"/>
        <w:ind w:left="720" w:hanging="720"/>
      </w:pPr>
    </w:p>
    <w:p w:rsidR="00F93F6E" w:rsidRDefault="00F93F6E" w:rsidP="00C2634D">
      <w:pPr>
        <w:autoSpaceDE w:val="0"/>
        <w:autoSpaceDN w:val="0"/>
        <w:adjustRightInd w:val="0"/>
        <w:spacing w:line="360" w:lineRule="auto"/>
        <w:ind w:left="720" w:hanging="720"/>
      </w:pPr>
    </w:p>
    <w:p w:rsidR="00F93F6E" w:rsidRDefault="00F93F6E" w:rsidP="00C2634D">
      <w:pPr>
        <w:autoSpaceDE w:val="0"/>
        <w:autoSpaceDN w:val="0"/>
        <w:adjustRightInd w:val="0"/>
        <w:spacing w:line="360" w:lineRule="auto"/>
        <w:ind w:left="720" w:hanging="720"/>
      </w:pPr>
    </w:p>
    <w:p w:rsidR="00F93F6E" w:rsidRDefault="00F93F6E" w:rsidP="00C2634D">
      <w:pPr>
        <w:autoSpaceDE w:val="0"/>
        <w:autoSpaceDN w:val="0"/>
        <w:adjustRightInd w:val="0"/>
        <w:spacing w:line="360" w:lineRule="auto"/>
        <w:ind w:left="720" w:hanging="720"/>
      </w:pPr>
    </w:p>
    <w:p w:rsidR="00F93F6E" w:rsidRDefault="00F93F6E" w:rsidP="00C2634D">
      <w:pPr>
        <w:autoSpaceDE w:val="0"/>
        <w:autoSpaceDN w:val="0"/>
        <w:adjustRightInd w:val="0"/>
        <w:spacing w:line="360" w:lineRule="auto"/>
        <w:ind w:left="720" w:hanging="720"/>
      </w:pPr>
    </w:p>
    <w:p w:rsidR="00F93F6E" w:rsidRDefault="00F93F6E" w:rsidP="008D7F0C">
      <w:pPr>
        <w:autoSpaceDE w:val="0"/>
        <w:autoSpaceDN w:val="0"/>
        <w:adjustRightInd w:val="0"/>
        <w:spacing w:line="360" w:lineRule="auto"/>
        <w:ind w:firstLine="0"/>
      </w:pPr>
    </w:p>
    <w:p w:rsidR="00F93F6E" w:rsidRPr="0094123D" w:rsidRDefault="009A600D" w:rsidP="001A7BA5">
      <w:pPr>
        <w:autoSpaceDE w:val="0"/>
        <w:autoSpaceDN w:val="0"/>
        <w:adjustRightInd w:val="0"/>
        <w:spacing w:line="360" w:lineRule="auto"/>
        <w:ind w:firstLine="0"/>
        <w:rPr>
          <w:b/>
        </w:rPr>
      </w:pPr>
      <w:r w:rsidRPr="0094123D">
        <w:rPr>
          <w:b/>
        </w:rPr>
        <w:lastRenderedPageBreak/>
        <w:t>Folder Structure:</w:t>
      </w:r>
    </w:p>
    <w:p w:rsidR="009A600D" w:rsidRDefault="009A600D" w:rsidP="009A600D">
      <w:pPr>
        <w:pStyle w:val="ListParagraph"/>
        <w:numPr>
          <w:ilvl w:val="0"/>
          <w:numId w:val="25"/>
        </w:numPr>
        <w:autoSpaceDE w:val="0"/>
        <w:autoSpaceDN w:val="0"/>
        <w:adjustRightInd w:val="0"/>
        <w:spacing w:line="360" w:lineRule="auto"/>
      </w:pPr>
      <w:r w:rsidRPr="0094123D">
        <w:rPr>
          <w:b/>
        </w:rPr>
        <w:t>Data</w:t>
      </w:r>
      <w:r>
        <w:t>: contains the train.csv</w:t>
      </w:r>
    </w:p>
    <w:p w:rsidR="009A600D" w:rsidRDefault="009A600D" w:rsidP="009A600D">
      <w:pPr>
        <w:pStyle w:val="ListParagraph"/>
        <w:numPr>
          <w:ilvl w:val="0"/>
          <w:numId w:val="25"/>
        </w:numPr>
        <w:autoSpaceDE w:val="0"/>
        <w:autoSpaceDN w:val="0"/>
        <w:adjustRightInd w:val="0"/>
        <w:spacing w:line="360" w:lineRule="auto"/>
      </w:pPr>
      <w:r w:rsidRPr="0094123D">
        <w:rPr>
          <w:b/>
        </w:rPr>
        <w:t>Results_Diagrams</w:t>
      </w:r>
      <w:r>
        <w:t xml:space="preserve">: Contains the pdf diagrams of the </w:t>
      </w:r>
      <w:r w:rsidR="0094123D">
        <w:t>AUC under ROC, the Training and dev set accuracy and loss.</w:t>
      </w:r>
    </w:p>
    <w:p w:rsidR="0094123D" w:rsidRDefault="0094123D" w:rsidP="009A600D">
      <w:pPr>
        <w:pStyle w:val="ListParagraph"/>
        <w:numPr>
          <w:ilvl w:val="0"/>
          <w:numId w:val="25"/>
        </w:numPr>
        <w:autoSpaceDE w:val="0"/>
        <w:autoSpaceDN w:val="0"/>
        <w:adjustRightInd w:val="0"/>
        <w:spacing w:line="360" w:lineRule="auto"/>
      </w:pPr>
      <w:r w:rsidRPr="0094123D">
        <w:rPr>
          <w:b/>
        </w:rPr>
        <w:t>NN_Results.csv</w:t>
      </w:r>
      <w:r>
        <w:t>: contains the results from Table 9 as a csv file.</w:t>
      </w:r>
    </w:p>
    <w:p w:rsidR="0094123D" w:rsidRDefault="0094123D" w:rsidP="009A600D">
      <w:pPr>
        <w:pStyle w:val="ListParagraph"/>
        <w:numPr>
          <w:ilvl w:val="0"/>
          <w:numId w:val="25"/>
        </w:numPr>
        <w:autoSpaceDE w:val="0"/>
        <w:autoSpaceDN w:val="0"/>
        <w:adjustRightInd w:val="0"/>
        <w:spacing w:line="360" w:lineRule="auto"/>
      </w:pPr>
      <w:r>
        <w:t>Jupyter notebook version of the code</w:t>
      </w:r>
    </w:p>
    <w:p w:rsidR="0094123D" w:rsidRDefault="0094123D" w:rsidP="009A600D">
      <w:pPr>
        <w:pStyle w:val="ListParagraph"/>
        <w:numPr>
          <w:ilvl w:val="0"/>
          <w:numId w:val="25"/>
        </w:numPr>
        <w:autoSpaceDE w:val="0"/>
        <w:autoSpaceDN w:val="0"/>
        <w:adjustRightInd w:val="0"/>
        <w:spacing w:line="360" w:lineRule="auto"/>
      </w:pPr>
      <w:r>
        <w:t>Python version of the code</w:t>
      </w:r>
    </w:p>
    <w:p w:rsidR="006C1192" w:rsidRDefault="006C1192" w:rsidP="00114C1C">
      <w:pPr>
        <w:autoSpaceDE w:val="0"/>
        <w:autoSpaceDN w:val="0"/>
        <w:adjustRightInd w:val="0"/>
        <w:spacing w:line="360" w:lineRule="auto"/>
        <w:ind w:firstLine="0"/>
      </w:pPr>
    </w:p>
    <w:p w:rsidR="00D74E8A" w:rsidRDefault="00D74E8A" w:rsidP="00114C1C">
      <w:pPr>
        <w:autoSpaceDE w:val="0"/>
        <w:autoSpaceDN w:val="0"/>
        <w:adjustRightInd w:val="0"/>
        <w:spacing w:line="360" w:lineRule="auto"/>
        <w:ind w:firstLine="0"/>
      </w:pPr>
    </w:p>
    <w:p w:rsidR="006C1192" w:rsidRDefault="006C119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1B01A2" w:rsidP="00114C1C">
      <w:pPr>
        <w:autoSpaceDE w:val="0"/>
        <w:autoSpaceDN w:val="0"/>
        <w:adjustRightInd w:val="0"/>
        <w:spacing w:line="360" w:lineRule="auto"/>
        <w:ind w:firstLine="0"/>
      </w:pPr>
    </w:p>
    <w:p w:rsidR="001B01A2" w:rsidRDefault="00745297" w:rsidP="00114C1C">
      <w:pPr>
        <w:autoSpaceDE w:val="0"/>
        <w:autoSpaceDN w:val="0"/>
        <w:adjustRightInd w:val="0"/>
        <w:spacing w:line="360" w:lineRule="auto"/>
        <w:ind w:firstLine="0"/>
      </w:pPr>
      <w:r>
        <w:rPr>
          <w:b/>
          <w:sz w:val="28"/>
          <w:szCs w:val="28"/>
          <w:u w:val="single"/>
        </w:rPr>
        <w:lastRenderedPageBreak/>
        <w:t>Jupyter notebook c</w:t>
      </w:r>
      <w:r w:rsidR="001B01A2" w:rsidRPr="001B01A2">
        <w:rPr>
          <w:b/>
          <w:sz w:val="28"/>
          <w:szCs w:val="28"/>
          <w:u w:val="single"/>
        </w:rPr>
        <w:t>ode</w:t>
      </w:r>
      <w:r w:rsidR="001B01A2">
        <w:t xml:space="preserve"> </w:t>
      </w:r>
      <w:r w:rsidR="001B01A2">
        <w:br/>
      </w:r>
      <w:r w:rsidR="001B01A2">
        <w:rPr>
          <w:noProof/>
        </w:rPr>
        <w:drawing>
          <wp:inline distT="0" distB="0" distL="0" distR="0" wp14:anchorId="758CA69A" wp14:editId="261C98A2">
            <wp:extent cx="6456459" cy="74180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6312" cy="7452369"/>
                    </a:xfrm>
                    <a:prstGeom prst="rect">
                      <a:avLst/>
                    </a:prstGeom>
                  </pic:spPr>
                </pic:pic>
              </a:graphicData>
            </a:graphic>
          </wp:inline>
        </w:drawing>
      </w:r>
      <w:r w:rsidR="001B01A2">
        <w:br/>
      </w:r>
      <w:r w:rsidR="001B01A2">
        <w:rPr>
          <w:noProof/>
        </w:rPr>
        <w:lastRenderedPageBreak/>
        <w:drawing>
          <wp:inline distT="0" distB="0" distL="0" distR="0" wp14:anchorId="3B0B23D9" wp14:editId="0C574BBD">
            <wp:extent cx="6185535" cy="774457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811" cy="7835062"/>
                    </a:xfrm>
                    <a:prstGeom prst="rect">
                      <a:avLst/>
                    </a:prstGeom>
                  </pic:spPr>
                </pic:pic>
              </a:graphicData>
            </a:graphic>
          </wp:inline>
        </w:drawing>
      </w:r>
    </w:p>
    <w:p w:rsidR="001B01A2" w:rsidRDefault="001B01A2" w:rsidP="00114C1C">
      <w:pPr>
        <w:autoSpaceDE w:val="0"/>
        <w:autoSpaceDN w:val="0"/>
        <w:adjustRightInd w:val="0"/>
        <w:spacing w:line="360" w:lineRule="auto"/>
        <w:ind w:firstLine="0"/>
      </w:pPr>
      <w:r>
        <w:rPr>
          <w:noProof/>
        </w:rPr>
        <w:lastRenderedPageBreak/>
        <w:drawing>
          <wp:inline distT="0" distB="0" distL="0" distR="0" wp14:anchorId="1A0EF305" wp14:editId="17C92199">
            <wp:extent cx="6209665" cy="764915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1052" cy="7675500"/>
                    </a:xfrm>
                    <a:prstGeom prst="rect">
                      <a:avLst/>
                    </a:prstGeom>
                  </pic:spPr>
                </pic:pic>
              </a:graphicData>
            </a:graphic>
          </wp:inline>
        </w:drawing>
      </w:r>
      <w:r>
        <w:br/>
      </w:r>
      <w:r>
        <w:rPr>
          <w:noProof/>
        </w:rPr>
        <w:lastRenderedPageBreak/>
        <w:drawing>
          <wp:inline distT="0" distB="0" distL="0" distR="0" wp14:anchorId="23B801D2" wp14:editId="263439F0">
            <wp:extent cx="5942959" cy="4094922"/>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810" cy="4117557"/>
                    </a:xfrm>
                    <a:prstGeom prst="rect">
                      <a:avLst/>
                    </a:prstGeom>
                  </pic:spPr>
                </pic:pic>
              </a:graphicData>
            </a:graphic>
          </wp:inline>
        </w:drawing>
      </w:r>
      <w:r>
        <w:br/>
      </w:r>
      <w:r>
        <w:rPr>
          <w:noProof/>
        </w:rPr>
        <w:drawing>
          <wp:inline distT="0" distB="0" distL="0" distR="0" wp14:anchorId="792962B6" wp14:editId="4516B5D7">
            <wp:extent cx="5942441" cy="392794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2257" cy="3941043"/>
                    </a:xfrm>
                    <a:prstGeom prst="rect">
                      <a:avLst/>
                    </a:prstGeom>
                  </pic:spPr>
                </pic:pic>
              </a:graphicData>
            </a:graphic>
          </wp:inline>
        </w:drawing>
      </w:r>
    </w:p>
    <w:p w:rsidR="001B01A2" w:rsidRDefault="001B01A2" w:rsidP="00114C1C">
      <w:pPr>
        <w:autoSpaceDE w:val="0"/>
        <w:autoSpaceDN w:val="0"/>
        <w:adjustRightInd w:val="0"/>
        <w:spacing w:line="360" w:lineRule="auto"/>
        <w:ind w:firstLine="0"/>
      </w:pPr>
      <w:r>
        <w:rPr>
          <w:noProof/>
        </w:rPr>
        <w:lastRenderedPageBreak/>
        <w:drawing>
          <wp:inline distT="0" distB="0" distL="0" distR="0" wp14:anchorId="61B1DAE5" wp14:editId="4EB1560C">
            <wp:extent cx="5943600" cy="3828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8415"/>
                    </a:xfrm>
                    <a:prstGeom prst="rect">
                      <a:avLst/>
                    </a:prstGeom>
                  </pic:spPr>
                </pic:pic>
              </a:graphicData>
            </a:graphic>
          </wp:inline>
        </w:drawing>
      </w:r>
      <w:r>
        <w:br/>
      </w:r>
      <w:r>
        <w:rPr>
          <w:noProof/>
        </w:rPr>
        <w:drawing>
          <wp:inline distT="0" distB="0" distL="0" distR="0" wp14:anchorId="50476D22" wp14:editId="78F494D3">
            <wp:extent cx="5943600" cy="3094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4355"/>
                    </a:xfrm>
                    <a:prstGeom prst="rect">
                      <a:avLst/>
                    </a:prstGeom>
                  </pic:spPr>
                </pic:pic>
              </a:graphicData>
            </a:graphic>
          </wp:inline>
        </w:drawing>
      </w:r>
    </w:p>
    <w:p w:rsidR="00674DD7" w:rsidRDefault="00674DD7" w:rsidP="00114C1C">
      <w:pPr>
        <w:autoSpaceDE w:val="0"/>
        <w:autoSpaceDN w:val="0"/>
        <w:adjustRightInd w:val="0"/>
        <w:spacing w:line="360" w:lineRule="auto"/>
        <w:ind w:firstLine="0"/>
      </w:pPr>
      <w:r>
        <w:rPr>
          <w:noProof/>
        </w:rPr>
        <w:drawing>
          <wp:inline distT="0" distB="0" distL="0" distR="0" wp14:anchorId="293A5A43" wp14:editId="6F5B4D98">
            <wp:extent cx="5939820" cy="111318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5720" cy="1127406"/>
                    </a:xfrm>
                    <a:prstGeom prst="rect">
                      <a:avLst/>
                    </a:prstGeom>
                  </pic:spPr>
                </pic:pic>
              </a:graphicData>
            </a:graphic>
          </wp:inline>
        </w:drawing>
      </w:r>
    </w:p>
    <w:p w:rsidR="00674DD7" w:rsidRDefault="00674DD7" w:rsidP="00114C1C">
      <w:pPr>
        <w:autoSpaceDE w:val="0"/>
        <w:autoSpaceDN w:val="0"/>
        <w:adjustRightInd w:val="0"/>
        <w:spacing w:line="360" w:lineRule="auto"/>
        <w:ind w:firstLine="0"/>
      </w:pPr>
      <w:r>
        <w:rPr>
          <w:noProof/>
        </w:rPr>
        <w:lastRenderedPageBreak/>
        <w:drawing>
          <wp:inline distT="0" distB="0" distL="0" distR="0" wp14:anchorId="4D53ADA5" wp14:editId="1CBBC1EE">
            <wp:extent cx="5943600" cy="3014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4980"/>
                    </a:xfrm>
                    <a:prstGeom prst="rect">
                      <a:avLst/>
                    </a:prstGeom>
                  </pic:spPr>
                </pic:pic>
              </a:graphicData>
            </a:graphic>
          </wp:inline>
        </w:drawing>
      </w:r>
      <w:r>
        <w:br/>
      </w:r>
      <w:r>
        <w:rPr>
          <w:noProof/>
        </w:rPr>
        <w:drawing>
          <wp:inline distT="0" distB="0" distL="0" distR="0" wp14:anchorId="4F0406D2" wp14:editId="7AEABDE3">
            <wp:extent cx="5781675" cy="3743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1675" cy="3743325"/>
                    </a:xfrm>
                    <a:prstGeom prst="rect">
                      <a:avLst/>
                    </a:prstGeom>
                  </pic:spPr>
                </pic:pic>
              </a:graphicData>
            </a:graphic>
          </wp:inline>
        </w:drawing>
      </w:r>
      <w:r>
        <w:br/>
      </w:r>
      <w:r>
        <w:rPr>
          <w:noProof/>
        </w:rPr>
        <w:lastRenderedPageBreak/>
        <w:drawing>
          <wp:inline distT="0" distB="0" distL="0" distR="0" wp14:anchorId="6DE2DF21" wp14:editId="005C7397">
            <wp:extent cx="5943149" cy="7768424"/>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2596" cy="7780772"/>
                    </a:xfrm>
                    <a:prstGeom prst="rect">
                      <a:avLst/>
                    </a:prstGeom>
                  </pic:spPr>
                </pic:pic>
              </a:graphicData>
            </a:graphic>
          </wp:inline>
        </w:drawing>
      </w:r>
    </w:p>
    <w:p w:rsidR="00674DD7" w:rsidRDefault="00674DD7" w:rsidP="00114C1C">
      <w:pPr>
        <w:autoSpaceDE w:val="0"/>
        <w:autoSpaceDN w:val="0"/>
        <w:adjustRightInd w:val="0"/>
        <w:spacing w:line="360" w:lineRule="auto"/>
        <w:ind w:firstLine="0"/>
      </w:pPr>
      <w:r>
        <w:rPr>
          <w:noProof/>
        </w:rPr>
        <w:lastRenderedPageBreak/>
        <w:drawing>
          <wp:inline distT="0" distB="0" distL="0" distR="0" wp14:anchorId="6CFA5D61" wp14:editId="3923A4C0">
            <wp:extent cx="5895975" cy="3776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3661" cy="3781794"/>
                    </a:xfrm>
                    <a:prstGeom prst="rect">
                      <a:avLst/>
                    </a:prstGeom>
                  </pic:spPr>
                </pic:pic>
              </a:graphicData>
            </a:graphic>
          </wp:inline>
        </w:drawing>
      </w:r>
      <w:r>
        <w:br/>
      </w:r>
      <w:r>
        <w:rPr>
          <w:noProof/>
        </w:rPr>
        <w:drawing>
          <wp:inline distT="0" distB="0" distL="0" distR="0" wp14:anchorId="7948AD6F" wp14:editId="20BA46A2">
            <wp:extent cx="5942965" cy="435731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629" cy="4384930"/>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4DB50210" wp14:editId="552C9E27">
            <wp:extent cx="5573395" cy="779227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552" cy="7817664"/>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3619BEC6" wp14:editId="4BCAFCBC">
            <wp:extent cx="438150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3495675"/>
                    </a:xfrm>
                    <a:prstGeom prst="rect">
                      <a:avLst/>
                    </a:prstGeom>
                  </pic:spPr>
                </pic:pic>
              </a:graphicData>
            </a:graphic>
          </wp:inline>
        </w:drawing>
      </w:r>
      <w:r>
        <w:br/>
      </w:r>
      <w:r>
        <w:rPr>
          <w:noProof/>
        </w:rPr>
        <w:drawing>
          <wp:inline distT="0" distB="0" distL="0" distR="0" wp14:anchorId="59F2B1A8" wp14:editId="096117DD">
            <wp:extent cx="5943600" cy="4603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03750"/>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541843F6" wp14:editId="4D4D1C58">
            <wp:extent cx="5446643" cy="80467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0618" cy="8067366"/>
                    </a:xfrm>
                    <a:prstGeom prst="rect">
                      <a:avLst/>
                    </a:prstGeom>
                  </pic:spPr>
                </pic:pic>
              </a:graphicData>
            </a:graphic>
          </wp:inline>
        </w:drawing>
      </w:r>
      <w:r>
        <w:br/>
      </w:r>
      <w:r>
        <w:rPr>
          <w:noProof/>
        </w:rPr>
        <w:lastRenderedPageBreak/>
        <w:drawing>
          <wp:inline distT="0" distB="0" distL="0" distR="0" wp14:anchorId="4409CA65" wp14:editId="3823CD14">
            <wp:extent cx="5410055" cy="4245997"/>
            <wp:effectExtent l="0" t="0" r="63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0245" cy="4269691"/>
                    </a:xfrm>
                    <a:prstGeom prst="rect">
                      <a:avLst/>
                    </a:prstGeom>
                  </pic:spPr>
                </pic:pic>
              </a:graphicData>
            </a:graphic>
          </wp:inline>
        </w:drawing>
      </w:r>
      <w:r>
        <w:br/>
      </w:r>
      <w:r>
        <w:rPr>
          <w:noProof/>
        </w:rPr>
        <w:drawing>
          <wp:inline distT="0" distB="0" distL="0" distR="0" wp14:anchorId="7B7B0184" wp14:editId="0C060D6F">
            <wp:extent cx="6145275" cy="3267986"/>
            <wp:effectExtent l="0" t="0" r="825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8031" cy="3397081"/>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2549E09C" wp14:editId="1E570F39">
            <wp:extent cx="6241415" cy="8372723"/>
            <wp:effectExtent l="0" t="0" r="69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8072" cy="8395068"/>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1665319D" wp14:editId="70733FCF">
            <wp:extent cx="6035040" cy="82528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9815" cy="8314069"/>
                    </a:xfrm>
                    <a:prstGeom prst="rect">
                      <a:avLst/>
                    </a:prstGeom>
                  </pic:spPr>
                </pic:pic>
              </a:graphicData>
            </a:graphic>
          </wp:inline>
        </w:drawing>
      </w:r>
      <w:r>
        <w:br/>
      </w:r>
      <w:r>
        <w:rPr>
          <w:noProof/>
        </w:rPr>
        <w:lastRenderedPageBreak/>
        <w:drawing>
          <wp:inline distT="0" distB="0" distL="0" distR="0" wp14:anchorId="727E6EC3" wp14:editId="4B86120B">
            <wp:extent cx="5943600" cy="593962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3424" cy="5949442"/>
                    </a:xfrm>
                    <a:prstGeom prst="rect">
                      <a:avLst/>
                    </a:prstGeom>
                  </pic:spPr>
                </pic:pic>
              </a:graphicData>
            </a:graphic>
          </wp:inline>
        </w:drawing>
      </w:r>
      <w:r>
        <w:br/>
      </w:r>
      <w:r>
        <w:rPr>
          <w:noProof/>
        </w:rPr>
        <w:drawing>
          <wp:inline distT="0" distB="0" distL="0" distR="0" wp14:anchorId="4F6E7AC0" wp14:editId="4D075C99">
            <wp:extent cx="3152635" cy="213095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2596" cy="2144442"/>
                    </a:xfrm>
                    <a:prstGeom prst="rect">
                      <a:avLst/>
                    </a:prstGeom>
                  </pic:spPr>
                </pic:pic>
              </a:graphicData>
            </a:graphic>
          </wp:inline>
        </w:drawing>
      </w:r>
    </w:p>
    <w:p w:rsidR="00B32486" w:rsidRDefault="00B32486" w:rsidP="00114C1C">
      <w:pPr>
        <w:autoSpaceDE w:val="0"/>
        <w:autoSpaceDN w:val="0"/>
        <w:adjustRightInd w:val="0"/>
        <w:spacing w:line="360" w:lineRule="auto"/>
        <w:ind w:firstLine="0"/>
      </w:pPr>
      <w:r>
        <w:rPr>
          <w:noProof/>
        </w:rPr>
        <w:lastRenderedPageBreak/>
        <w:drawing>
          <wp:inline distT="0" distB="0" distL="0" distR="0" wp14:anchorId="1292FB8D" wp14:editId="362D3179">
            <wp:extent cx="5943333" cy="6488264"/>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7717" cy="6503967"/>
                    </a:xfrm>
                    <a:prstGeom prst="rect">
                      <a:avLst/>
                    </a:prstGeom>
                  </pic:spPr>
                </pic:pic>
              </a:graphicData>
            </a:graphic>
          </wp:inline>
        </w:drawing>
      </w:r>
      <w:r>
        <w:br/>
      </w:r>
      <w:r>
        <w:rPr>
          <w:noProof/>
        </w:rPr>
        <w:drawing>
          <wp:inline distT="0" distB="0" distL="0" distR="0" wp14:anchorId="203AF64C" wp14:editId="66E715DE">
            <wp:extent cx="3198223" cy="148689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3380" cy="1503239"/>
                    </a:xfrm>
                    <a:prstGeom prst="rect">
                      <a:avLst/>
                    </a:prstGeom>
                  </pic:spPr>
                </pic:pic>
              </a:graphicData>
            </a:graphic>
          </wp:inline>
        </w:drawing>
      </w:r>
    </w:p>
    <w:p w:rsidR="009F0DD8" w:rsidRDefault="009F0DD8" w:rsidP="00114C1C">
      <w:pPr>
        <w:autoSpaceDE w:val="0"/>
        <w:autoSpaceDN w:val="0"/>
        <w:adjustRightInd w:val="0"/>
        <w:spacing w:line="360" w:lineRule="auto"/>
        <w:ind w:firstLine="0"/>
      </w:pPr>
      <w:r>
        <w:rPr>
          <w:noProof/>
        </w:rPr>
        <w:lastRenderedPageBreak/>
        <w:drawing>
          <wp:inline distT="0" distB="0" distL="0" distR="0" wp14:anchorId="5FFCDA54" wp14:editId="6E2BA3CB">
            <wp:extent cx="5619726" cy="585216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1901" cy="5875253"/>
                    </a:xfrm>
                    <a:prstGeom prst="rect">
                      <a:avLst/>
                    </a:prstGeom>
                  </pic:spPr>
                </pic:pic>
              </a:graphicData>
            </a:graphic>
          </wp:inline>
        </w:drawing>
      </w:r>
    </w:p>
    <w:p w:rsidR="009F0DD8" w:rsidRDefault="009F0DD8" w:rsidP="00114C1C">
      <w:pPr>
        <w:autoSpaceDE w:val="0"/>
        <w:autoSpaceDN w:val="0"/>
        <w:adjustRightInd w:val="0"/>
        <w:spacing w:line="360" w:lineRule="auto"/>
        <w:ind w:firstLine="0"/>
      </w:pPr>
      <w:r>
        <w:rPr>
          <w:noProof/>
        </w:rPr>
        <w:drawing>
          <wp:inline distT="0" distB="0" distL="0" distR="0" wp14:anchorId="5126D89F" wp14:editId="785E1C9F">
            <wp:extent cx="3105150"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150" cy="2209800"/>
                    </a:xfrm>
                    <a:prstGeom prst="rect">
                      <a:avLst/>
                    </a:prstGeom>
                  </pic:spPr>
                </pic:pic>
              </a:graphicData>
            </a:graphic>
          </wp:inline>
        </w:drawing>
      </w:r>
    </w:p>
    <w:p w:rsidR="003140C2" w:rsidRDefault="003140C2" w:rsidP="00114C1C">
      <w:pPr>
        <w:autoSpaceDE w:val="0"/>
        <w:autoSpaceDN w:val="0"/>
        <w:adjustRightInd w:val="0"/>
        <w:spacing w:line="360" w:lineRule="auto"/>
        <w:ind w:firstLine="0"/>
      </w:pPr>
      <w:r>
        <w:rPr>
          <w:noProof/>
        </w:rPr>
        <w:lastRenderedPageBreak/>
        <w:drawing>
          <wp:inline distT="0" distB="0" distL="0" distR="0" wp14:anchorId="1C6AF4FA" wp14:editId="669A95AA">
            <wp:extent cx="5943466" cy="63689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035" cy="6399610"/>
                    </a:xfrm>
                    <a:prstGeom prst="rect">
                      <a:avLst/>
                    </a:prstGeom>
                  </pic:spPr>
                </pic:pic>
              </a:graphicData>
            </a:graphic>
          </wp:inline>
        </w:drawing>
      </w:r>
    </w:p>
    <w:p w:rsidR="003140C2" w:rsidRDefault="003140C2" w:rsidP="00114C1C">
      <w:pPr>
        <w:autoSpaceDE w:val="0"/>
        <w:autoSpaceDN w:val="0"/>
        <w:adjustRightInd w:val="0"/>
        <w:spacing w:line="360" w:lineRule="auto"/>
        <w:ind w:firstLine="0"/>
      </w:pPr>
      <w:r>
        <w:rPr>
          <w:noProof/>
        </w:rPr>
        <w:drawing>
          <wp:inline distT="0" distB="0" distL="0" distR="0" wp14:anchorId="54805EF0" wp14:editId="715BFB70">
            <wp:extent cx="3152775" cy="170953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214" cy="1712479"/>
                    </a:xfrm>
                    <a:prstGeom prst="rect">
                      <a:avLst/>
                    </a:prstGeom>
                  </pic:spPr>
                </pic:pic>
              </a:graphicData>
            </a:graphic>
          </wp:inline>
        </w:drawing>
      </w:r>
    </w:p>
    <w:p w:rsidR="003140C2" w:rsidRDefault="003140C2" w:rsidP="00114C1C">
      <w:pPr>
        <w:autoSpaceDE w:val="0"/>
        <w:autoSpaceDN w:val="0"/>
        <w:adjustRightInd w:val="0"/>
        <w:spacing w:line="360" w:lineRule="auto"/>
        <w:ind w:firstLine="0"/>
      </w:pPr>
      <w:r>
        <w:rPr>
          <w:noProof/>
        </w:rPr>
        <w:lastRenderedPageBreak/>
        <w:drawing>
          <wp:inline distT="0" distB="0" distL="0" distR="0" wp14:anchorId="45AA951C" wp14:editId="4C5C11EB">
            <wp:extent cx="5381547" cy="57965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6070" cy="5812143"/>
                    </a:xfrm>
                    <a:prstGeom prst="rect">
                      <a:avLst/>
                    </a:prstGeom>
                  </pic:spPr>
                </pic:pic>
              </a:graphicData>
            </a:graphic>
          </wp:inline>
        </w:drawing>
      </w:r>
      <w:r>
        <w:br/>
      </w:r>
      <w:r>
        <w:rPr>
          <w:noProof/>
        </w:rPr>
        <w:drawing>
          <wp:inline distT="0" distB="0" distL="0" distR="0" wp14:anchorId="6BC0F665" wp14:editId="4F2EBAF7">
            <wp:extent cx="2971800" cy="21786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9083" cy="2183997"/>
                    </a:xfrm>
                    <a:prstGeom prst="rect">
                      <a:avLst/>
                    </a:prstGeom>
                  </pic:spPr>
                </pic:pic>
              </a:graphicData>
            </a:graphic>
          </wp:inline>
        </w:drawing>
      </w:r>
    </w:p>
    <w:p w:rsidR="00A1249E" w:rsidRDefault="008C65F5" w:rsidP="00114C1C">
      <w:pPr>
        <w:autoSpaceDE w:val="0"/>
        <w:autoSpaceDN w:val="0"/>
        <w:adjustRightInd w:val="0"/>
        <w:spacing w:line="360" w:lineRule="auto"/>
        <w:ind w:firstLine="0"/>
      </w:pPr>
      <w:r>
        <w:rPr>
          <w:noProof/>
        </w:rPr>
        <w:lastRenderedPageBreak/>
        <w:drawing>
          <wp:inline distT="0" distB="0" distL="0" distR="0" wp14:anchorId="53B3E92B" wp14:editId="69B172C8">
            <wp:extent cx="5943325" cy="604299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2663" cy="6052485"/>
                    </a:xfrm>
                    <a:prstGeom prst="rect">
                      <a:avLst/>
                    </a:prstGeom>
                  </pic:spPr>
                </pic:pic>
              </a:graphicData>
            </a:graphic>
          </wp:inline>
        </w:drawing>
      </w:r>
      <w:r>
        <w:br/>
      </w:r>
      <w:r>
        <w:rPr>
          <w:noProof/>
        </w:rPr>
        <w:drawing>
          <wp:inline distT="0" distB="0" distL="0" distR="0" wp14:anchorId="462756BA" wp14:editId="4D866CF7">
            <wp:extent cx="3114675" cy="1990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4675" cy="1990725"/>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1BB6E2EB" wp14:editId="61A898B0">
            <wp:extent cx="5943600" cy="5971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0118" cy="5988025"/>
                    </a:xfrm>
                    <a:prstGeom prst="rect">
                      <a:avLst/>
                    </a:prstGeom>
                  </pic:spPr>
                </pic:pic>
              </a:graphicData>
            </a:graphic>
          </wp:inline>
        </w:drawing>
      </w:r>
      <w:r>
        <w:br/>
      </w:r>
      <w:r>
        <w:rPr>
          <w:noProof/>
        </w:rPr>
        <w:drawing>
          <wp:inline distT="0" distB="0" distL="0" distR="0" wp14:anchorId="6F44BA4F" wp14:editId="029A7F2B">
            <wp:extent cx="3162300" cy="2152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300" cy="2152650"/>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62ECDDF3" wp14:editId="3EFFD238">
            <wp:extent cx="5715000" cy="597938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3004" cy="5987755"/>
                    </a:xfrm>
                    <a:prstGeom prst="rect">
                      <a:avLst/>
                    </a:prstGeom>
                  </pic:spPr>
                </pic:pic>
              </a:graphicData>
            </a:graphic>
          </wp:inline>
        </w:drawing>
      </w:r>
      <w:r>
        <w:br/>
      </w:r>
      <w:r>
        <w:rPr>
          <w:noProof/>
        </w:rPr>
        <w:drawing>
          <wp:inline distT="0" distB="0" distL="0" distR="0" wp14:anchorId="1B0B7DBD" wp14:editId="551E05C3">
            <wp:extent cx="2943225" cy="1990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1990725"/>
                    </a:xfrm>
                    <a:prstGeom prst="rect">
                      <a:avLst/>
                    </a:prstGeom>
                  </pic:spPr>
                </pic:pic>
              </a:graphicData>
            </a:graphic>
          </wp:inline>
        </w:drawing>
      </w:r>
      <w:r>
        <w:br/>
      </w:r>
      <w:r>
        <w:rPr>
          <w:noProof/>
        </w:rPr>
        <w:lastRenderedPageBreak/>
        <w:drawing>
          <wp:inline distT="0" distB="0" distL="0" distR="0" wp14:anchorId="30EEB919" wp14:editId="072C7E33">
            <wp:extent cx="5943600" cy="580445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8795" cy="5809525"/>
                    </a:xfrm>
                    <a:prstGeom prst="rect">
                      <a:avLst/>
                    </a:prstGeom>
                  </pic:spPr>
                </pic:pic>
              </a:graphicData>
            </a:graphic>
          </wp:inline>
        </w:drawing>
      </w:r>
      <w:r>
        <w:br/>
      </w:r>
      <w:r>
        <w:rPr>
          <w:noProof/>
        </w:rPr>
        <w:drawing>
          <wp:inline distT="0" distB="0" distL="0" distR="0" wp14:anchorId="55DF496A" wp14:editId="33490644">
            <wp:extent cx="3019425" cy="2133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425" cy="2133600"/>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4CBE5AD0" wp14:editId="258CD306">
            <wp:extent cx="5876290" cy="58919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1591" cy="5917286"/>
                    </a:xfrm>
                    <a:prstGeom prst="rect">
                      <a:avLst/>
                    </a:prstGeom>
                  </pic:spPr>
                </pic:pic>
              </a:graphicData>
            </a:graphic>
          </wp:inline>
        </w:drawing>
      </w:r>
      <w:r>
        <w:br/>
      </w:r>
      <w:r>
        <w:rPr>
          <w:noProof/>
        </w:rPr>
        <w:drawing>
          <wp:inline distT="0" distB="0" distL="0" distR="0" wp14:anchorId="23C92D1D" wp14:editId="396CFC05">
            <wp:extent cx="3000375" cy="2133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0375" cy="2133600"/>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72A23BE1" wp14:editId="77602E47">
            <wp:extent cx="5943600" cy="57965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9201" cy="5801963"/>
                    </a:xfrm>
                    <a:prstGeom prst="rect">
                      <a:avLst/>
                    </a:prstGeom>
                  </pic:spPr>
                </pic:pic>
              </a:graphicData>
            </a:graphic>
          </wp:inline>
        </w:drawing>
      </w:r>
      <w:r>
        <w:br/>
      </w:r>
      <w:r>
        <w:rPr>
          <w:noProof/>
        </w:rPr>
        <w:drawing>
          <wp:inline distT="0" distB="0" distL="0" distR="0" wp14:anchorId="5CB64471" wp14:editId="777BCE72">
            <wp:extent cx="3124200" cy="2076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4200" cy="2076450"/>
                    </a:xfrm>
                    <a:prstGeom prst="rect">
                      <a:avLst/>
                    </a:prstGeom>
                  </pic:spPr>
                </pic:pic>
              </a:graphicData>
            </a:graphic>
          </wp:inline>
        </w:drawing>
      </w:r>
      <w:r>
        <w:br/>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2B616847" wp14:editId="619EA805">
            <wp:extent cx="5943600" cy="59634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6330" cy="5976250"/>
                    </a:xfrm>
                    <a:prstGeom prst="rect">
                      <a:avLst/>
                    </a:prstGeom>
                  </pic:spPr>
                </pic:pic>
              </a:graphicData>
            </a:graphic>
          </wp:inline>
        </w:drawing>
      </w:r>
      <w:r>
        <w:br/>
      </w:r>
      <w:r>
        <w:rPr>
          <w:noProof/>
        </w:rPr>
        <w:drawing>
          <wp:inline distT="0" distB="0" distL="0" distR="0" wp14:anchorId="1C109BE8" wp14:editId="7848951C">
            <wp:extent cx="3048000" cy="2000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2000250"/>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0D607D41" wp14:editId="052DBC99">
            <wp:extent cx="5942340" cy="5669280"/>
            <wp:effectExtent l="0" t="0" r="127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104" cy="5696722"/>
                    </a:xfrm>
                    <a:prstGeom prst="rect">
                      <a:avLst/>
                    </a:prstGeom>
                  </pic:spPr>
                </pic:pic>
              </a:graphicData>
            </a:graphic>
          </wp:inline>
        </w:drawing>
      </w:r>
      <w:r>
        <w:br/>
      </w:r>
      <w:r>
        <w:rPr>
          <w:noProof/>
        </w:rPr>
        <w:drawing>
          <wp:inline distT="0" distB="0" distL="0" distR="0" wp14:anchorId="61CCDE9B" wp14:editId="083619ED">
            <wp:extent cx="2867025" cy="1981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025" cy="1981200"/>
                    </a:xfrm>
                    <a:prstGeom prst="rect">
                      <a:avLst/>
                    </a:prstGeom>
                  </pic:spPr>
                </pic:pic>
              </a:graphicData>
            </a:graphic>
          </wp:inline>
        </w:drawing>
      </w:r>
    </w:p>
    <w:p w:rsidR="008C65F5" w:rsidRDefault="008C65F5" w:rsidP="00114C1C">
      <w:pPr>
        <w:autoSpaceDE w:val="0"/>
        <w:autoSpaceDN w:val="0"/>
        <w:adjustRightInd w:val="0"/>
        <w:spacing w:line="360" w:lineRule="auto"/>
        <w:ind w:firstLine="0"/>
      </w:pP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0ADA7A05" wp14:editId="2064CCCB">
            <wp:extent cx="5229032" cy="60668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45756" cy="6086249"/>
                    </a:xfrm>
                    <a:prstGeom prst="rect">
                      <a:avLst/>
                    </a:prstGeom>
                  </pic:spPr>
                </pic:pic>
              </a:graphicData>
            </a:graphic>
          </wp:inline>
        </w:drawing>
      </w:r>
      <w:r>
        <w:br/>
      </w:r>
      <w:r>
        <w:rPr>
          <w:noProof/>
        </w:rPr>
        <w:drawing>
          <wp:inline distT="0" distB="0" distL="0" distR="0" wp14:anchorId="199EB578" wp14:editId="53887481">
            <wp:extent cx="2933700" cy="2047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3700" cy="2047875"/>
                    </a:xfrm>
                    <a:prstGeom prst="rect">
                      <a:avLst/>
                    </a:prstGeom>
                  </pic:spPr>
                </pic:pic>
              </a:graphicData>
            </a:graphic>
          </wp:inline>
        </w:drawing>
      </w:r>
    </w:p>
    <w:p w:rsidR="008C65F5" w:rsidRDefault="008C65F5" w:rsidP="00114C1C">
      <w:pPr>
        <w:autoSpaceDE w:val="0"/>
        <w:autoSpaceDN w:val="0"/>
        <w:adjustRightInd w:val="0"/>
        <w:spacing w:line="360" w:lineRule="auto"/>
        <w:ind w:firstLine="0"/>
      </w:pPr>
      <w:r>
        <w:rPr>
          <w:noProof/>
        </w:rPr>
        <w:lastRenderedPageBreak/>
        <w:drawing>
          <wp:inline distT="0" distB="0" distL="0" distR="0" wp14:anchorId="66DDAF5D" wp14:editId="12200836">
            <wp:extent cx="5285842" cy="605889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6719" cy="6082824"/>
                    </a:xfrm>
                    <a:prstGeom prst="rect">
                      <a:avLst/>
                    </a:prstGeom>
                  </pic:spPr>
                </pic:pic>
              </a:graphicData>
            </a:graphic>
          </wp:inline>
        </w:drawing>
      </w:r>
      <w:r>
        <w:br/>
      </w:r>
      <w:r>
        <w:rPr>
          <w:noProof/>
        </w:rPr>
        <w:drawing>
          <wp:inline distT="0" distB="0" distL="0" distR="0" wp14:anchorId="58454B08" wp14:editId="3C2CC0AF">
            <wp:extent cx="2990850" cy="202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90850" cy="2028825"/>
                    </a:xfrm>
                    <a:prstGeom prst="rect">
                      <a:avLst/>
                    </a:prstGeom>
                  </pic:spPr>
                </pic:pic>
              </a:graphicData>
            </a:graphic>
          </wp:inline>
        </w:drawing>
      </w:r>
    </w:p>
    <w:p w:rsidR="00CE2DC3" w:rsidRDefault="00CE2DC3" w:rsidP="00114C1C">
      <w:pPr>
        <w:autoSpaceDE w:val="0"/>
        <w:autoSpaceDN w:val="0"/>
        <w:adjustRightInd w:val="0"/>
        <w:spacing w:line="360" w:lineRule="auto"/>
        <w:ind w:firstLine="0"/>
      </w:pPr>
      <w:r>
        <w:rPr>
          <w:noProof/>
        </w:rPr>
        <w:lastRenderedPageBreak/>
        <w:drawing>
          <wp:inline distT="0" distB="0" distL="0" distR="0" wp14:anchorId="28C1F660" wp14:editId="6EF706D8">
            <wp:extent cx="5476875" cy="54386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1932" cy="5443714"/>
                    </a:xfrm>
                    <a:prstGeom prst="rect">
                      <a:avLst/>
                    </a:prstGeom>
                  </pic:spPr>
                </pic:pic>
              </a:graphicData>
            </a:graphic>
          </wp:inline>
        </w:drawing>
      </w:r>
      <w:r>
        <w:br/>
      </w:r>
      <w:r>
        <w:rPr>
          <w:noProof/>
        </w:rPr>
        <w:drawing>
          <wp:inline distT="0" distB="0" distL="0" distR="0" wp14:anchorId="1E201DF3" wp14:editId="465F26BE">
            <wp:extent cx="2971800" cy="2038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1800" cy="2038350"/>
                    </a:xfrm>
                    <a:prstGeom prst="rect">
                      <a:avLst/>
                    </a:prstGeom>
                  </pic:spPr>
                </pic:pic>
              </a:graphicData>
            </a:graphic>
          </wp:inline>
        </w:drawing>
      </w:r>
    </w:p>
    <w:p w:rsidR="00CE2DC3" w:rsidRDefault="00CE2DC3" w:rsidP="00114C1C">
      <w:pPr>
        <w:autoSpaceDE w:val="0"/>
        <w:autoSpaceDN w:val="0"/>
        <w:adjustRightInd w:val="0"/>
        <w:spacing w:line="360" w:lineRule="auto"/>
        <w:ind w:firstLine="0"/>
      </w:pPr>
      <w:r>
        <w:rPr>
          <w:noProof/>
        </w:rPr>
        <w:lastRenderedPageBreak/>
        <w:drawing>
          <wp:inline distT="0" distB="0" distL="0" distR="0" wp14:anchorId="7723432E" wp14:editId="21116816">
            <wp:extent cx="5438775" cy="552615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5037" cy="5532519"/>
                    </a:xfrm>
                    <a:prstGeom prst="rect">
                      <a:avLst/>
                    </a:prstGeom>
                  </pic:spPr>
                </pic:pic>
              </a:graphicData>
            </a:graphic>
          </wp:inline>
        </w:drawing>
      </w:r>
      <w:r>
        <w:br/>
      </w:r>
      <w:r>
        <w:rPr>
          <w:noProof/>
        </w:rPr>
        <w:drawing>
          <wp:inline distT="0" distB="0" distL="0" distR="0" wp14:anchorId="3832BA29" wp14:editId="4A7C46ED">
            <wp:extent cx="295275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2750" cy="2028825"/>
                    </a:xfrm>
                    <a:prstGeom prst="rect">
                      <a:avLst/>
                    </a:prstGeom>
                  </pic:spPr>
                </pic:pic>
              </a:graphicData>
            </a:graphic>
          </wp:inline>
        </w:drawing>
      </w:r>
    </w:p>
    <w:p w:rsidR="00CE2DC3" w:rsidRDefault="00CE2DC3" w:rsidP="00114C1C">
      <w:pPr>
        <w:autoSpaceDE w:val="0"/>
        <w:autoSpaceDN w:val="0"/>
        <w:adjustRightInd w:val="0"/>
        <w:spacing w:line="360" w:lineRule="auto"/>
        <w:ind w:firstLine="0"/>
      </w:pPr>
      <w:r>
        <w:rPr>
          <w:noProof/>
        </w:rPr>
        <w:lastRenderedPageBreak/>
        <w:drawing>
          <wp:inline distT="0" distB="0" distL="0" distR="0" wp14:anchorId="48EEFDC2" wp14:editId="0A8BAB6D">
            <wp:extent cx="5743575" cy="579650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48527" cy="5801498"/>
                    </a:xfrm>
                    <a:prstGeom prst="rect">
                      <a:avLst/>
                    </a:prstGeom>
                  </pic:spPr>
                </pic:pic>
              </a:graphicData>
            </a:graphic>
          </wp:inline>
        </w:drawing>
      </w:r>
      <w:r>
        <w:br/>
      </w:r>
      <w:r>
        <w:rPr>
          <w:noProof/>
        </w:rPr>
        <w:drawing>
          <wp:inline distT="0" distB="0" distL="0" distR="0" wp14:anchorId="757F68FC" wp14:editId="6A1307E6">
            <wp:extent cx="299085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90850" cy="2019300"/>
                    </a:xfrm>
                    <a:prstGeom prst="rect">
                      <a:avLst/>
                    </a:prstGeom>
                  </pic:spPr>
                </pic:pic>
              </a:graphicData>
            </a:graphic>
          </wp:inline>
        </w:drawing>
      </w:r>
    </w:p>
    <w:p w:rsidR="00CE2DC3" w:rsidRDefault="00CE2DC3" w:rsidP="00114C1C">
      <w:pPr>
        <w:autoSpaceDE w:val="0"/>
        <w:autoSpaceDN w:val="0"/>
        <w:adjustRightInd w:val="0"/>
        <w:spacing w:line="360" w:lineRule="auto"/>
        <w:ind w:firstLine="0"/>
      </w:pPr>
      <w:r>
        <w:rPr>
          <w:noProof/>
        </w:rPr>
        <w:lastRenderedPageBreak/>
        <w:drawing>
          <wp:inline distT="0" distB="0" distL="0" distR="0" wp14:anchorId="239936BC" wp14:editId="695FEBE3">
            <wp:extent cx="5791200" cy="562157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3557" cy="5623860"/>
                    </a:xfrm>
                    <a:prstGeom prst="rect">
                      <a:avLst/>
                    </a:prstGeom>
                  </pic:spPr>
                </pic:pic>
              </a:graphicData>
            </a:graphic>
          </wp:inline>
        </w:drawing>
      </w:r>
      <w:r>
        <w:br/>
      </w:r>
      <w:r>
        <w:rPr>
          <w:noProof/>
        </w:rPr>
        <w:drawing>
          <wp:inline distT="0" distB="0" distL="0" distR="0" wp14:anchorId="4E4D74D5" wp14:editId="2603762A">
            <wp:extent cx="2924175" cy="2009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009775"/>
                    </a:xfrm>
                    <a:prstGeom prst="rect">
                      <a:avLst/>
                    </a:prstGeom>
                  </pic:spPr>
                </pic:pic>
              </a:graphicData>
            </a:graphic>
          </wp:inline>
        </w:drawing>
      </w:r>
      <w:r>
        <w:br/>
      </w:r>
      <w:r>
        <w:br/>
      </w:r>
      <w:r>
        <w:rPr>
          <w:noProof/>
        </w:rPr>
        <w:lastRenderedPageBreak/>
        <w:drawing>
          <wp:inline distT="0" distB="0" distL="0" distR="0" wp14:anchorId="27484A64" wp14:editId="7D619474">
            <wp:extent cx="5276542" cy="5883965"/>
            <wp:effectExtent l="0" t="0" r="63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86988" cy="5895613"/>
                    </a:xfrm>
                    <a:prstGeom prst="rect">
                      <a:avLst/>
                    </a:prstGeom>
                  </pic:spPr>
                </pic:pic>
              </a:graphicData>
            </a:graphic>
          </wp:inline>
        </w:drawing>
      </w:r>
      <w:r>
        <w:br/>
      </w:r>
      <w:r>
        <w:rPr>
          <w:noProof/>
        </w:rPr>
        <w:drawing>
          <wp:inline distT="0" distB="0" distL="0" distR="0" wp14:anchorId="5588EE0E" wp14:editId="21715FBD">
            <wp:extent cx="2971800" cy="1971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71800" cy="1971675"/>
                    </a:xfrm>
                    <a:prstGeom prst="rect">
                      <a:avLst/>
                    </a:prstGeom>
                  </pic:spPr>
                </pic:pic>
              </a:graphicData>
            </a:graphic>
          </wp:inline>
        </w:drawing>
      </w:r>
      <w:r>
        <w:br/>
      </w:r>
    </w:p>
    <w:p w:rsidR="00CE2DC3" w:rsidRDefault="00CE2DC3" w:rsidP="00114C1C">
      <w:pPr>
        <w:autoSpaceDE w:val="0"/>
        <w:autoSpaceDN w:val="0"/>
        <w:adjustRightInd w:val="0"/>
        <w:spacing w:line="360" w:lineRule="auto"/>
        <w:ind w:firstLine="0"/>
      </w:pPr>
      <w:r>
        <w:rPr>
          <w:noProof/>
        </w:rPr>
        <w:lastRenderedPageBreak/>
        <w:drawing>
          <wp:inline distT="0" distB="0" distL="0" distR="0" wp14:anchorId="44BF06F6" wp14:editId="6CE2E123">
            <wp:extent cx="5572125" cy="5979381"/>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5477" cy="5982978"/>
                    </a:xfrm>
                    <a:prstGeom prst="rect">
                      <a:avLst/>
                    </a:prstGeom>
                  </pic:spPr>
                </pic:pic>
              </a:graphicData>
            </a:graphic>
          </wp:inline>
        </w:drawing>
      </w:r>
      <w:r>
        <w:br/>
      </w:r>
      <w:r>
        <w:rPr>
          <w:noProof/>
        </w:rPr>
        <w:drawing>
          <wp:inline distT="0" distB="0" distL="0" distR="0" wp14:anchorId="05FE0209" wp14:editId="4C3CC6E8">
            <wp:extent cx="3009900" cy="195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1952625"/>
                    </a:xfrm>
                    <a:prstGeom prst="rect">
                      <a:avLst/>
                    </a:prstGeom>
                  </pic:spPr>
                </pic:pic>
              </a:graphicData>
            </a:graphic>
          </wp:inline>
        </w:drawing>
      </w:r>
      <w:r>
        <w:br/>
      </w:r>
      <w:r>
        <w:rPr>
          <w:noProof/>
        </w:rPr>
        <w:lastRenderedPageBreak/>
        <w:drawing>
          <wp:inline distT="0" distB="0" distL="0" distR="0" wp14:anchorId="35E2DE6C" wp14:editId="41A8BAB9">
            <wp:extent cx="5505450" cy="5955527"/>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22117" cy="5973557"/>
                    </a:xfrm>
                    <a:prstGeom prst="rect">
                      <a:avLst/>
                    </a:prstGeom>
                  </pic:spPr>
                </pic:pic>
              </a:graphicData>
            </a:graphic>
          </wp:inline>
        </w:drawing>
      </w:r>
      <w:r>
        <w:br/>
      </w:r>
      <w:r>
        <w:rPr>
          <w:noProof/>
        </w:rPr>
        <w:drawing>
          <wp:inline distT="0" distB="0" distL="0" distR="0" wp14:anchorId="138A795A" wp14:editId="6160EB95">
            <wp:extent cx="3086100" cy="19907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6100" cy="1990725"/>
                    </a:xfrm>
                    <a:prstGeom prst="rect">
                      <a:avLst/>
                    </a:prstGeom>
                  </pic:spPr>
                </pic:pic>
              </a:graphicData>
            </a:graphic>
          </wp:inline>
        </w:drawing>
      </w:r>
    </w:p>
    <w:p w:rsidR="008C65F5" w:rsidRDefault="00CE2DC3" w:rsidP="00114C1C">
      <w:pPr>
        <w:autoSpaceDE w:val="0"/>
        <w:autoSpaceDN w:val="0"/>
        <w:adjustRightInd w:val="0"/>
        <w:spacing w:line="360" w:lineRule="auto"/>
        <w:ind w:firstLine="0"/>
      </w:pPr>
      <w:r>
        <w:rPr>
          <w:noProof/>
        </w:rPr>
        <w:lastRenderedPageBreak/>
        <w:drawing>
          <wp:inline distT="0" distB="0" distL="0" distR="0" wp14:anchorId="0F900155" wp14:editId="10D9290A">
            <wp:extent cx="6217920" cy="6019137"/>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37607" cy="6038195"/>
                    </a:xfrm>
                    <a:prstGeom prst="rect">
                      <a:avLst/>
                    </a:prstGeom>
                  </pic:spPr>
                </pic:pic>
              </a:graphicData>
            </a:graphic>
          </wp:inline>
        </w:drawing>
      </w:r>
      <w:r>
        <w:br/>
      </w:r>
      <w:r w:rsidR="008C65F5">
        <w:br/>
      </w:r>
    </w:p>
    <w:p w:rsidR="008C65F5" w:rsidRDefault="008C65F5" w:rsidP="00114C1C">
      <w:pPr>
        <w:autoSpaceDE w:val="0"/>
        <w:autoSpaceDN w:val="0"/>
        <w:adjustRightInd w:val="0"/>
        <w:spacing w:line="360" w:lineRule="auto"/>
        <w:ind w:firstLine="0"/>
      </w:pPr>
    </w:p>
    <w:p w:rsidR="00D41D1C" w:rsidRDefault="00D41D1C" w:rsidP="00114C1C">
      <w:pPr>
        <w:autoSpaceDE w:val="0"/>
        <w:autoSpaceDN w:val="0"/>
        <w:adjustRightInd w:val="0"/>
        <w:spacing w:line="360" w:lineRule="auto"/>
        <w:ind w:firstLine="0"/>
      </w:pPr>
    </w:p>
    <w:sectPr w:rsidR="00D41D1C">
      <w:headerReference w:type="default" r:id="rId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AB4" w:rsidRDefault="00A16AB4">
      <w:pPr>
        <w:spacing w:line="240" w:lineRule="auto"/>
      </w:pPr>
      <w:r>
        <w:separator/>
      </w:r>
    </w:p>
  </w:endnote>
  <w:endnote w:type="continuationSeparator" w:id="0">
    <w:p w:rsidR="00A16AB4" w:rsidRDefault="00A16A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AB4" w:rsidRDefault="00A16AB4">
      <w:pPr>
        <w:spacing w:line="240" w:lineRule="auto"/>
      </w:pPr>
      <w:r>
        <w:separator/>
      </w:r>
    </w:p>
  </w:footnote>
  <w:footnote w:type="continuationSeparator" w:id="0">
    <w:p w:rsidR="00A16AB4" w:rsidRDefault="00A16A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9E" w:rsidRDefault="00AD279E" w:rsidP="0036465C">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D7263C"/>
    <w:multiLevelType w:val="hybridMultilevel"/>
    <w:tmpl w:val="3978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1B5787"/>
    <w:multiLevelType w:val="multilevel"/>
    <w:tmpl w:val="4572ABF8"/>
    <w:numStyleLink w:val="MLAOutline"/>
  </w:abstractNum>
  <w:abstractNum w:abstractNumId="20"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5A1EDD"/>
    <w:multiLevelType w:val="hybridMultilevel"/>
    <w:tmpl w:val="83F8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C4A0631"/>
    <w:multiLevelType w:val="hybridMultilevel"/>
    <w:tmpl w:val="E12E4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8"/>
  </w:num>
  <w:num w:numId="13">
    <w:abstractNumId w:val="19"/>
  </w:num>
  <w:num w:numId="14">
    <w:abstractNumId w:val="15"/>
  </w:num>
  <w:num w:numId="15">
    <w:abstractNumId w:val="21"/>
  </w:num>
  <w:num w:numId="16">
    <w:abstractNumId w:val="17"/>
  </w:num>
  <w:num w:numId="17">
    <w:abstractNumId w:val="11"/>
  </w:num>
  <w:num w:numId="18">
    <w:abstractNumId w:val="10"/>
  </w:num>
  <w:num w:numId="19">
    <w:abstractNumId w:val="16"/>
  </w:num>
  <w:num w:numId="20">
    <w:abstractNumId w:val="23"/>
  </w:num>
  <w:num w:numId="21">
    <w:abstractNumId w:val="14"/>
  </w:num>
  <w:num w:numId="22">
    <w:abstractNumId w:val="20"/>
  </w:num>
  <w:num w:numId="23">
    <w:abstractNumId w:val="13"/>
  </w:num>
  <w:num w:numId="24">
    <w:abstractNumId w:val="2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2D"/>
    <w:rsid w:val="00002990"/>
    <w:rsid w:val="000060E7"/>
    <w:rsid w:val="000252E7"/>
    <w:rsid w:val="00027D35"/>
    <w:rsid w:val="00031EAE"/>
    <w:rsid w:val="0003219E"/>
    <w:rsid w:val="000328C9"/>
    <w:rsid w:val="0003388C"/>
    <w:rsid w:val="0003709A"/>
    <w:rsid w:val="00040CBB"/>
    <w:rsid w:val="00046C8A"/>
    <w:rsid w:val="00061250"/>
    <w:rsid w:val="00061B17"/>
    <w:rsid w:val="00064A29"/>
    <w:rsid w:val="00064FA3"/>
    <w:rsid w:val="0006546A"/>
    <w:rsid w:val="00067EE4"/>
    <w:rsid w:val="000737F4"/>
    <w:rsid w:val="00085AB0"/>
    <w:rsid w:val="00095638"/>
    <w:rsid w:val="000A1C04"/>
    <w:rsid w:val="000A2FD1"/>
    <w:rsid w:val="000A5AF0"/>
    <w:rsid w:val="000B6630"/>
    <w:rsid w:val="000B78C8"/>
    <w:rsid w:val="000C2709"/>
    <w:rsid w:val="000F1698"/>
    <w:rsid w:val="000F2A5D"/>
    <w:rsid w:val="0010771F"/>
    <w:rsid w:val="00114C1C"/>
    <w:rsid w:val="00124555"/>
    <w:rsid w:val="00124611"/>
    <w:rsid w:val="0012785E"/>
    <w:rsid w:val="00134E3E"/>
    <w:rsid w:val="001463B2"/>
    <w:rsid w:val="001511A2"/>
    <w:rsid w:val="00152ED9"/>
    <w:rsid w:val="001547AF"/>
    <w:rsid w:val="001622E8"/>
    <w:rsid w:val="001743DB"/>
    <w:rsid w:val="00174654"/>
    <w:rsid w:val="001751C0"/>
    <w:rsid w:val="00176FF1"/>
    <w:rsid w:val="00186A4A"/>
    <w:rsid w:val="001A4F1B"/>
    <w:rsid w:val="001A7919"/>
    <w:rsid w:val="001A7BA5"/>
    <w:rsid w:val="001B01A2"/>
    <w:rsid w:val="001C3587"/>
    <w:rsid w:val="001D3835"/>
    <w:rsid w:val="001E73F6"/>
    <w:rsid w:val="001E7632"/>
    <w:rsid w:val="001F3140"/>
    <w:rsid w:val="001F62C0"/>
    <w:rsid w:val="001F7AE7"/>
    <w:rsid w:val="00201572"/>
    <w:rsid w:val="00212625"/>
    <w:rsid w:val="0022074D"/>
    <w:rsid w:val="00225B09"/>
    <w:rsid w:val="00245E02"/>
    <w:rsid w:val="0024716C"/>
    <w:rsid w:val="0025681D"/>
    <w:rsid w:val="00263C2A"/>
    <w:rsid w:val="00264F92"/>
    <w:rsid w:val="00272A49"/>
    <w:rsid w:val="00293D50"/>
    <w:rsid w:val="002B043E"/>
    <w:rsid w:val="002B429A"/>
    <w:rsid w:val="002B66D1"/>
    <w:rsid w:val="002B72AE"/>
    <w:rsid w:val="002C6FB8"/>
    <w:rsid w:val="002C7DE4"/>
    <w:rsid w:val="002D0CEE"/>
    <w:rsid w:val="002F165A"/>
    <w:rsid w:val="00305956"/>
    <w:rsid w:val="003140C2"/>
    <w:rsid w:val="00316530"/>
    <w:rsid w:val="0031774E"/>
    <w:rsid w:val="0032444D"/>
    <w:rsid w:val="0033758D"/>
    <w:rsid w:val="00352822"/>
    <w:rsid w:val="00353B66"/>
    <w:rsid w:val="003621A5"/>
    <w:rsid w:val="0036465C"/>
    <w:rsid w:val="003865C7"/>
    <w:rsid w:val="003A35EA"/>
    <w:rsid w:val="003C5B35"/>
    <w:rsid w:val="003E5D39"/>
    <w:rsid w:val="003F6235"/>
    <w:rsid w:val="00404B2B"/>
    <w:rsid w:val="00411DE7"/>
    <w:rsid w:val="00415DEC"/>
    <w:rsid w:val="004174AE"/>
    <w:rsid w:val="0044179F"/>
    <w:rsid w:val="004520BA"/>
    <w:rsid w:val="00462CE2"/>
    <w:rsid w:val="004738ED"/>
    <w:rsid w:val="00483733"/>
    <w:rsid w:val="004A16D9"/>
    <w:rsid w:val="004A2675"/>
    <w:rsid w:val="004A2E69"/>
    <w:rsid w:val="004A39F2"/>
    <w:rsid w:val="004A3BAF"/>
    <w:rsid w:val="004A5894"/>
    <w:rsid w:val="004A66D9"/>
    <w:rsid w:val="004C0B3B"/>
    <w:rsid w:val="004E45E6"/>
    <w:rsid w:val="004E5425"/>
    <w:rsid w:val="004F3CF0"/>
    <w:rsid w:val="004F477F"/>
    <w:rsid w:val="004F7139"/>
    <w:rsid w:val="00514DF4"/>
    <w:rsid w:val="00515345"/>
    <w:rsid w:val="005167C8"/>
    <w:rsid w:val="005209CF"/>
    <w:rsid w:val="0053588B"/>
    <w:rsid w:val="00535A5C"/>
    <w:rsid w:val="005373DC"/>
    <w:rsid w:val="0053754D"/>
    <w:rsid w:val="00537D7C"/>
    <w:rsid w:val="00546216"/>
    <w:rsid w:val="00550957"/>
    <w:rsid w:val="0055455D"/>
    <w:rsid w:val="0055620A"/>
    <w:rsid w:val="00567E30"/>
    <w:rsid w:val="00576009"/>
    <w:rsid w:val="005839CD"/>
    <w:rsid w:val="00586D3E"/>
    <w:rsid w:val="005C62D5"/>
    <w:rsid w:val="005D2F01"/>
    <w:rsid w:val="005F43FE"/>
    <w:rsid w:val="005F66A9"/>
    <w:rsid w:val="00600145"/>
    <w:rsid w:val="00604F93"/>
    <w:rsid w:val="006107E9"/>
    <w:rsid w:val="006164CC"/>
    <w:rsid w:val="006173F6"/>
    <w:rsid w:val="0062075A"/>
    <w:rsid w:val="006313B7"/>
    <w:rsid w:val="00634A76"/>
    <w:rsid w:val="0063668A"/>
    <w:rsid w:val="00644D94"/>
    <w:rsid w:val="00674DD7"/>
    <w:rsid w:val="0068554A"/>
    <w:rsid w:val="00687F1D"/>
    <w:rsid w:val="00691EC1"/>
    <w:rsid w:val="006A3FEA"/>
    <w:rsid w:val="006A48EA"/>
    <w:rsid w:val="006A4E2D"/>
    <w:rsid w:val="006B4F6A"/>
    <w:rsid w:val="006C1192"/>
    <w:rsid w:val="006D6198"/>
    <w:rsid w:val="006D681F"/>
    <w:rsid w:val="006E2F59"/>
    <w:rsid w:val="006E322C"/>
    <w:rsid w:val="006F22AC"/>
    <w:rsid w:val="007029CC"/>
    <w:rsid w:val="007075D5"/>
    <w:rsid w:val="00707A82"/>
    <w:rsid w:val="0071212D"/>
    <w:rsid w:val="00715F70"/>
    <w:rsid w:val="0072630D"/>
    <w:rsid w:val="007411EE"/>
    <w:rsid w:val="00741514"/>
    <w:rsid w:val="00745297"/>
    <w:rsid w:val="007501C2"/>
    <w:rsid w:val="00755C19"/>
    <w:rsid w:val="0076430C"/>
    <w:rsid w:val="007716D0"/>
    <w:rsid w:val="007722A2"/>
    <w:rsid w:val="00786125"/>
    <w:rsid w:val="007A453C"/>
    <w:rsid w:val="007B17E3"/>
    <w:rsid w:val="007B5626"/>
    <w:rsid w:val="007B5925"/>
    <w:rsid w:val="007C53FB"/>
    <w:rsid w:val="007C7141"/>
    <w:rsid w:val="007D3B8B"/>
    <w:rsid w:val="007E2D6F"/>
    <w:rsid w:val="007F7100"/>
    <w:rsid w:val="0080088F"/>
    <w:rsid w:val="00807195"/>
    <w:rsid w:val="00810E18"/>
    <w:rsid w:val="00813CF2"/>
    <w:rsid w:val="00843A1E"/>
    <w:rsid w:val="00846362"/>
    <w:rsid w:val="0085149A"/>
    <w:rsid w:val="00881024"/>
    <w:rsid w:val="00890835"/>
    <w:rsid w:val="00896644"/>
    <w:rsid w:val="008B014D"/>
    <w:rsid w:val="008B36EE"/>
    <w:rsid w:val="008B7D18"/>
    <w:rsid w:val="008C0408"/>
    <w:rsid w:val="008C65F5"/>
    <w:rsid w:val="008D7F0C"/>
    <w:rsid w:val="008F1F97"/>
    <w:rsid w:val="008F4052"/>
    <w:rsid w:val="008F5250"/>
    <w:rsid w:val="0090313E"/>
    <w:rsid w:val="009133B8"/>
    <w:rsid w:val="00914A67"/>
    <w:rsid w:val="00916E70"/>
    <w:rsid w:val="00934F02"/>
    <w:rsid w:val="0094123D"/>
    <w:rsid w:val="0095530B"/>
    <w:rsid w:val="00987DDE"/>
    <w:rsid w:val="00995397"/>
    <w:rsid w:val="009A1BB0"/>
    <w:rsid w:val="009A5CE4"/>
    <w:rsid w:val="009A600D"/>
    <w:rsid w:val="009A6EB4"/>
    <w:rsid w:val="009C2BD4"/>
    <w:rsid w:val="009C5F7F"/>
    <w:rsid w:val="009C7D20"/>
    <w:rsid w:val="009D4EB3"/>
    <w:rsid w:val="009E4668"/>
    <w:rsid w:val="009E616C"/>
    <w:rsid w:val="009E6BD6"/>
    <w:rsid w:val="009F0DD8"/>
    <w:rsid w:val="00A0022E"/>
    <w:rsid w:val="00A1249E"/>
    <w:rsid w:val="00A15331"/>
    <w:rsid w:val="00A15590"/>
    <w:rsid w:val="00A16AB4"/>
    <w:rsid w:val="00A24B89"/>
    <w:rsid w:val="00A30DD7"/>
    <w:rsid w:val="00A41544"/>
    <w:rsid w:val="00A552A4"/>
    <w:rsid w:val="00AA36BD"/>
    <w:rsid w:val="00AB26B8"/>
    <w:rsid w:val="00AB33E3"/>
    <w:rsid w:val="00AC4289"/>
    <w:rsid w:val="00AD00A0"/>
    <w:rsid w:val="00AD0135"/>
    <w:rsid w:val="00AD279E"/>
    <w:rsid w:val="00AD54A0"/>
    <w:rsid w:val="00AE3FE4"/>
    <w:rsid w:val="00AE4EA7"/>
    <w:rsid w:val="00AE77D5"/>
    <w:rsid w:val="00AE7F56"/>
    <w:rsid w:val="00AF516F"/>
    <w:rsid w:val="00B0188D"/>
    <w:rsid w:val="00B024AE"/>
    <w:rsid w:val="00B123D0"/>
    <w:rsid w:val="00B13D1B"/>
    <w:rsid w:val="00B15171"/>
    <w:rsid w:val="00B32486"/>
    <w:rsid w:val="00B36901"/>
    <w:rsid w:val="00B40E3A"/>
    <w:rsid w:val="00B41018"/>
    <w:rsid w:val="00B507D1"/>
    <w:rsid w:val="00B53C3F"/>
    <w:rsid w:val="00B55930"/>
    <w:rsid w:val="00B55D7D"/>
    <w:rsid w:val="00B565ED"/>
    <w:rsid w:val="00B63883"/>
    <w:rsid w:val="00B75897"/>
    <w:rsid w:val="00B761CC"/>
    <w:rsid w:val="00B81564"/>
    <w:rsid w:val="00B818DF"/>
    <w:rsid w:val="00B82276"/>
    <w:rsid w:val="00B83285"/>
    <w:rsid w:val="00B84E3F"/>
    <w:rsid w:val="00B95783"/>
    <w:rsid w:val="00BA185C"/>
    <w:rsid w:val="00BA1A11"/>
    <w:rsid w:val="00BA6F0D"/>
    <w:rsid w:val="00BE21BB"/>
    <w:rsid w:val="00BF087A"/>
    <w:rsid w:val="00BF323A"/>
    <w:rsid w:val="00BF4376"/>
    <w:rsid w:val="00BF6EA2"/>
    <w:rsid w:val="00C0549E"/>
    <w:rsid w:val="00C15EA3"/>
    <w:rsid w:val="00C215B2"/>
    <w:rsid w:val="00C240D9"/>
    <w:rsid w:val="00C2634D"/>
    <w:rsid w:val="00C26A23"/>
    <w:rsid w:val="00C61401"/>
    <w:rsid w:val="00C636B8"/>
    <w:rsid w:val="00C85183"/>
    <w:rsid w:val="00C908D9"/>
    <w:rsid w:val="00C91E4B"/>
    <w:rsid w:val="00C92769"/>
    <w:rsid w:val="00CE2DC3"/>
    <w:rsid w:val="00D0022E"/>
    <w:rsid w:val="00D07CC6"/>
    <w:rsid w:val="00D13864"/>
    <w:rsid w:val="00D2687C"/>
    <w:rsid w:val="00D41D1C"/>
    <w:rsid w:val="00D52030"/>
    <w:rsid w:val="00D52117"/>
    <w:rsid w:val="00D52310"/>
    <w:rsid w:val="00D7390E"/>
    <w:rsid w:val="00D74E8A"/>
    <w:rsid w:val="00DA78DE"/>
    <w:rsid w:val="00DB0D39"/>
    <w:rsid w:val="00DB6C16"/>
    <w:rsid w:val="00DC0031"/>
    <w:rsid w:val="00DD38B9"/>
    <w:rsid w:val="00DE71AA"/>
    <w:rsid w:val="00E02A5B"/>
    <w:rsid w:val="00E14005"/>
    <w:rsid w:val="00E146EF"/>
    <w:rsid w:val="00E246D0"/>
    <w:rsid w:val="00E42EA4"/>
    <w:rsid w:val="00E44A8D"/>
    <w:rsid w:val="00E456EB"/>
    <w:rsid w:val="00E47B04"/>
    <w:rsid w:val="00E47C9A"/>
    <w:rsid w:val="00E543F4"/>
    <w:rsid w:val="00E614DD"/>
    <w:rsid w:val="00E84EF8"/>
    <w:rsid w:val="00EC0D8F"/>
    <w:rsid w:val="00EC77D2"/>
    <w:rsid w:val="00ED4358"/>
    <w:rsid w:val="00ED5BBF"/>
    <w:rsid w:val="00ED72A2"/>
    <w:rsid w:val="00EE105B"/>
    <w:rsid w:val="00F0404F"/>
    <w:rsid w:val="00F117C5"/>
    <w:rsid w:val="00F3120D"/>
    <w:rsid w:val="00F42148"/>
    <w:rsid w:val="00F463FF"/>
    <w:rsid w:val="00F54776"/>
    <w:rsid w:val="00F55571"/>
    <w:rsid w:val="00F57FA7"/>
    <w:rsid w:val="00F707C7"/>
    <w:rsid w:val="00F72BEB"/>
    <w:rsid w:val="00F74774"/>
    <w:rsid w:val="00F74EBC"/>
    <w:rsid w:val="00F83E28"/>
    <w:rsid w:val="00F93F6E"/>
    <w:rsid w:val="00F9444C"/>
    <w:rsid w:val="00F9572A"/>
    <w:rsid w:val="00FA4F7B"/>
    <w:rsid w:val="00FA52AA"/>
    <w:rsid w:val="00FB46D0"/>
    <w:rsid w:val="00FB64EB"/>
    <w:rsid w:val="00FC3479"/>
    <w:rsid w:val="00FC568B"/>
    <w:rsid w:val="00FE0405"/>
    <w:rsid w:val="00FE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A445D"/>
  <w15:chartTrackingRefBased/>
  <w15:docId w15:val="{ABA28C9D-E50F-430D-A2BE-50241055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styleId="Hyperlink">
    <w:name w:val="Hyperlink"/>
    <w:basedOn w:val="DefaultParagraphFont"/>
    <w:uiPriority w:val="99"/>
    <w:unhideWhenUsed/>
    <w:rsid w:val="0036465C"/>
    <w:rPr>
      <w:color w:val="5F5F5F" w:themeColor="hyperlink"/>
      <w:u w:val="single"/>
    </w:rPr>
  </w:style>
  <w:style w:type="character" w:styleId="Strong">
    <w:name w:val="Strong"/>
    <w:basedOn w:val="DefaultParagraphFont"/>
    <w:uiPriority w:val="22"/>
    <w:qFormat/>
    <w:rsid w:val="002C6FB8"/>
    <w:rPr>
      <w:b/>
      <w:bCs/>
    </w:rPr>
  </w:style>
  <w:style w:type="character" w:styleId="UnresolvedMention">
    <w:name w:val="Unresolved Mention"/>
    <w:basedOn w:val="DefaultParagraphFont"/>
    <w:uiPriority w:val="99"/>
    <w:semiHidden/>
    <w:unhideWhenUsed/>
    <w:rsid w:val="00C2634D"/>
    <w:rPr>
      <w:color w:val="808080"/>
      <w:shd w:val="clear" w:color="auto" w:fill="E6E6E6"/>
    </w:rPr>
  </w:style>
  <w:style w:type="paragraph" w:styleId="ListParagraph">
    <w:name w:val="List Paragraph"/>
    <w:basedOn w:val="Normal"/>
    <w:uiPriority w:val="34"/>
    <w:unhideWhenUsed/>
    <w:qFormat/>
    <w:rsid w:val="001F7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wired.com/story/free-speech-issue-tech-turmoil-new-censorship/"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firstdraftnews.org/latest/fake-news-complicate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kaggle.com/c/fake-new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theme" Target="theme/theme1.xml"/><Relationship Id="rId19" Type="http://schemas.openxmlformats.org/officeDocument/2006/relationships/hyperlink" Target="https://nypost.com/2020/06/12/facebook-peddling-in-an-addictive-drug-called-anger-steve-jobs-advisor/" TargetMode="External"/><Relationship Id="rId14" Type="http://schemas.openxmlformats.org/officeDocument/2006/relationships/image" Target="media/image7.png"/><Relationship Id="rId22" Type="http://schemas.openxmlformats.org/officeDocument/2006/relationships/hyperlink" Target="https://30secondes.org/en/module/impacts-of-fake-new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nlp-getting-started/discussion/123454"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science.sciencemag.org/content/359/6380/1094"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fastcompany.com/90417625/machine-learning-isnt-effective-at-identifying-fake-new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zana.Beyenne\AppData\Roaming\Microsoft\Templates\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913474899949E2A7DA281684C210B4"/>
        <w:category>
          <w:name w:val="General"/>
          <w:gallery w:val="placeholder"/>
        </w:category>
        <w:types>
          <w:type w:val="bbPlcHdr"/>
        </w:types>
        <w:behaviors>
          <w:behavior w:val="content"/>
        </w:behaviors>
        <w:guid w:val="{28DD4E7C-E164-4D86-923C-578AA15A726D}"/>
      </w:docPartPr>
      <w:docPartBody>
        <w:p w:rsidR="00ED7E23" w:rsidRDefault="00ED7E23">
          <w:pPr>
            <w:pStyle w:val="30913474899949E2A7DA281684C210B4"/>
          </w:pPr>
          <w:r>
            <w:t>Works Cited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E23"/>
    <w:rsid w:val="004850E0"/>
    <w:rsid w:val="008023B0"/>
    <w:rsid w:val="00902DE6"/>
    <w:rsid w:val="00D50986"/>
    <w:rsid w:val="00ED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E51CB3EC8A470AA648BAE5FB0CC9CC">
    <w:name w:val="2AE51CB3EC8A470AA648BAE5FB0CC9CC"/>
  </w:style>
  <w:style w:type="paragraph" w:customStyle="1" w:styleId="F0CF18A316F64E189BF35C313A3D6EE1">
    <w:name w:val="F0CF18A316F64E189BF35C313A3D6EE1"/>
  </w:style>
  <w:style w:type="paragraph" w:customStyle="1" w:styleId="44B57D43788148D3AC9FCA276173F29C">
    <w:name w:val="44B57D43788148D3AC9FCA276173F29C"/>
  </w:style>
  <w:style w:type="paragraph" w:customStyle="1" w:styleId="53AFC7B172834A10BF4EABB1B72BED3A">
    <w:name w:val="53AFC7B172834A10BF4EABB1B72BED3A"/>
  </w:style>
  <w:style w:type="paragraph" w:customStyle="1" w:styleId="57E6B4689E1A458A90407C1C4F096843">
    <w:name w:val="57E6B4689E1A458A90407C1C4F096843"/>
  </w:style>
  <w:style w:type="paragraph" w:customStyle="1" w:styleId="712D8CEED280476C9F9E30221D73C0B6">
    <w:name w:val="712D8CEED280476C9F9E30221D73C0B6"/>
  </w:style>
  <w:style w:type="character" w:styleId="Emphasis">
    <w:name w:val="Emphasis"/>
    <w:basedOn w:val="DefaultParagraphFont"/>
    <w:uiPriority w:val="8"/>
    <w:qFormat/>
    <w:rPr>
      <w:i/>
      <w:iCs/>
    </w:rPr>
  </w:style>
  <w:style w:type="paragraph" w:customStyle="1" w:styleId="129E0D14042E4E0BBBB311072A139AD5">
    <w:name w:val="129E0D14042E4E0BBBB311072A139AD5"/>
  </w:style>
  <w:style w:type="paragraph" w:customStyle="1" w:styleId="9F9E2E0BBDC94A2C986F2D54E0983DB0">
    <w:name w:val="9F9E2E0BBDC94A2C986F2D54E0983DB0"/>
  </w:style>
  <w:style w:type="paragraph" w:customStyle="1" w:styleId="41242A29FB484AAFA29A4276E0610493">
    <w:name w:val="41242A29FB484AAFA29A4276E0610493"/>
  </w:style>
  <w:style w:type="paragraph" w:customStyle="1" w:styleId="4497BF049BCD454AA056BCBCE757EA03">
    <w:name w:val="4497BF049BCD454AA056BCBCE757EA03"/>
  </w:style>
  <w:style w:type="paragraph" w:customStyle="1" w:styleId="46EFDAEBA1534E20ACB889F8CC219D57">
    <w:name w:val="46EFDAEBA1534E20ACB889F8CC219D57"/>
  </w:style>
  <w:style w:type="paragraph" w:customStyle="1" w:styleId="F9EF887C32914ED4AA1E333D330BDE59">
    <w:name w:val="F9EF887C32914ED4AA1E333D330BDE59"/>
  </w:style>
  <w:style w:type="paragraph" w:customStyle="1" w:styleId="2A27DB0F105345F78D2C00C4F301959A">
    <w:name w:val="2A27DB0F105345F78D2C00C4F301959A"/>
  </w:style>
  <w:style w:type="paragraph" w:customStyle="1" w:styleId="A1090F29862245A193534D4C1A8381FE">
    <w:name w:val="A1090F29862245A193534D4C1A8381FE"/>
  </w:style>
  <w:style w:type="paragraph" w:customStyle="1" w:styleId="3533E76B705A465D9FE2F6F7C9C54516">
    <w:name w:val="3533E76B705A465D9FE2F6F7C9C54516"/>
  </w:style>
  <w:style w:type="paragraph" w:customStyle="1" w:styleId="22ED42C58BAC488E88526F57FF3CC41C">
    <w:name w:val="22ED42C58BAC488E88526F57FF3CC41C"/>
  </w:style>
  <w:style w:type="paragraph" w:customStyle="1" w:styleId="340DC307A5DD4775B20ED786085AB053">
    <w:name w:val="340DC307A5DD4775B20ED786085AB053"/>
  </w:style>
  <w:style w:type="paragraph" w:customStyle="1" w:styleId="FCA6F38ABE634D7EA09125AC90BF264D">
    <w:name w:val="FCA6F38ABE634D7EA09125AC90BF264D"/>
  </w:style>
  <w:style w:type="paragraph" w:customStyle="1" w:styleId="76FCADFB8F52499A9AB97A4CFCB9D0E2">
    <w:name w:val="76FCADFB8F52499A9AB97A4CFCB9D0E2"/>
  </w:style>
  <w:style w:type="paragraph" w:customStyle="1" w:styleId="BAD1A3E3E6C142BC9D157C8B99A1F8D4">
    <w:name w:val="BAD1A3E3E6C142BC9D157C8B99A1F8D4"/>
  </w:style>
  <w:style w:type="paragraph" w:customStyle="1" w:styleId="E7FB5CA554454F4895C0B629A1D6459B">
    <w:name w:val="E7FB5CA554454F4895C0B629A1D6459B"/>
  </w:style>
  <w:style w:type="paragraph" w:customStyle="1" w:styleId="2353A16BA15442ADA5E17E6060467051">
    <w:name w:val="2353A16BA15442ADA5E17E6060467051"/>
  </w:style>
  <w:style w:type="paragraph" w:customStyle="1" w:styleId="44D44173B05447C0A290D70ED0099B90">
    <w:name w:val="44D44173B05447C0A290D70ED0099B90"/>
  </w:style>
  <w:style w:type="paragraph" w:customStyle="1" w:styleId="4F3B35F84757484B95C4100C2BC87427">
    <w:name w:val="4F3B35F84757484B95C4100C2BC87427"/>
  </w:style>
  <w:style w:type="paragraph" w:customStyle="1" w:styleId="50495FD630474C38AD201F588BE0CC6C">
    <w:name w:val="50495FD630474C38AD201F588BE0CC6C"/>
  </w:style>
  <w:style w:type="paragraph" w:customStyle="1" w:styleId="3BE592A471C74FF8B885A26FE8EF87FC">
    <w:name w:val="3BE592A471C74FF8B885A26FE8EF87FC"/>
  </w:style>
  <w:style w:type="paragraph" w:customStyle="1" w:styleId="4AD32083F2144847BEDF0A53EDE6E2BF">
    <w:name w:val="4AD32083F2144847BEDF0A53EDE6E2BF"/>
  </w:style>
  <w:style w:type="paragraph" w:customStyle="1" w:styleId="EA14D8D7784B4F308609E687454D48EA">
    <w:name w:val="EA14D8D7784B4F308609E687454D48EA"/>
  </w:style>
  <w:style w:type="paragraph" w:customStyle="1" w:styleId="C9216B19A5A040C29EF9ED232CF925A2">
    <w:name w:val="C9216B19A5A040C29EF9ED232CF925A2"/>
  </w:style>
  <w:style w:type="paragraph" w:customStyle="1" w:styleId="0E067A9012304C928F72A515E2815715">
    <w:name w:val="0E067A9012304C928F72A515E2815715"/>
  </w:style>
  <w:style w:type="paragraph" w:customStyle="1" w:styleId="30913474899949E2A7DA281684C210B4">
    <w:name w:val="30913474899949E2A7DA281684C210B4"/>
  </w:style>
  <w:style w:type="paragraph" w:customStyle="1" w:styleId="C9151DE2E90F4E059184CA202A1078CB">
    <w:name w:val="C9151DE2E90F4E059184CA202A1078CB"/>
  </w:style>
  <w:style w:type="paragraph" w:customStyle="1" w:styleId="13B27F10065B423CBFF459215D97E345">
    <w:name w:val="13B27F10065B423CBFF459215D97E345"/>
  </w:style>
  <w:style w:type="paragraph" w:customStyle="1" w:styleId="BE01AA4C8FE74ADB9D524115FA65AA1F">
    <w:name w:val="BE01AA4C8FE74ADB9D524115FA65AA1F"/>
  </w:style>
  <w:style w:type="paragraph" w:customStyle="1" w:styleId="4D600385E98C4E97A1D6B452C0DF2055">
    <w:name w:val="4D600385E98C4E97A1D6B452C0DF2055"/>
  </w:style>
  <w:style w:type="paragraph" w:customStyle="1" w:styleId="D4EA79E629E14A329970D7B2062ED17C">
    <w:name w:val="D4EA79E629E14A329970D7B2062ED17C"/>
  </w:style>
  <w:style w:type="paragraph" w:customStyle="1" w:styleId="E99F65E81B1C41769A4E90CB5CDF5CBA">
    <w:name w:val="E99F65E81B1C41769A4E90CB5CDF5CBA"/>
  </w:style>
  <w:style w:type="paragraph" w:customStyle="1" w:styleId="89659E7ED1444F50B49117A03BBE06E3">
    <w:name w:val="89659E7ED1444F50B49117A03BBE06E3"/>
  </w:style>
  <w:style w:type="paragraph" w:customStyle="1" w:styleId="A74CD939E3484C658B2369A5D9EEAB06">
    <w:name w:val="A74CD939E3484C658B2369A5D9EEAB06"/>
  </w:style>
  <w:style w:type="paragraph" w:customStyle="1" w:styleId="DF9CFF640FEB4E9FA886A2CDE5463007">
    <w:name w:val="DF9CFF640FEB4E9FA886A2CDE5463007"/>
  </w:style>
  <w:style w:type="paragraph" w:customStyle="1" w:styleId="CF923338B86F4A6ABDB5DF26F59F24DE">
    <w:name w:val="CF923338B86F4A6ABDB5DF26F59F24DE"/>
    <w:rsid w:val="00ED7E23"/>
  </w:style>
  <w:style w:type="paragraph" w:customStyle="1" w:styleId="925E25F3188545FD942A51547D61DD97">
    <w:name w:val="925E25F3188545FD942A51547D61DD97"/>
    <w:rsid w:val="00ED7E23"/>
  </w:style>
  <w:style w:type="paragraph" w:customStyle="1" w:styleId="E99B6E2EFECD46D4AC5C66B48E93165B">
    <w:name w:val="E99B6E2EFECD46D4AC5C66B48E93165B"/>
    <w:rsid w:val="00ED7E23"/>
  </w:style>
  <w:style w:type="paragraph" w:customStyle="1" w:styleId="8A6A1AC4300D4E4AA6E18E56E844C940">
    <w:name w:val="8A6A1AC4300D4E4AA6E18E56E844C940"/>
    <w:rsid w:val="00ED7E23"/>
  </w:style>
  <w:style w:type="paragraph" w:customStyle="1" w:styleId="3F9D4D0D5BB843D3AA760FB29492CF05">
    <w:name w:val="3F9D4D0D5BB843D3AA760FB29492CF05"/>
    <w:rsid w:val="00ED7E23"/>
  </w:style>
  <w:style w:type="paragraph" w:customStyle="1" w:styleId="930F94E8A3904977BFF6B8C0E2CB0C2F">
    <w:name w:val="930F94E8A3904977BFF6B8C0E2CB0C2F"/>
    <w:rsid w:val="00ED7E23"/>
  </w:style>
  <w:style w:type="paragraph" w:customStyle="1" w:styleId="C0EDBFFD516E438DA29E3A42BC8EA4D6">
    <w:name w:val="C0EDBFFD516E438DA29E3A42BC8EA4D6"/>
    <w:rsid w:val="00ED7E23"/>
  </w:style>
  <w:style w:type="paragraph" w:customStyle="1" w:styleId="22E6FED978CB41FAAF02F2B926A4B720">
    <w:name w:val="22E6FED978CB41FAAF02F2B926A4B720"/>
    <w:rsid w:val="00ED7E23"/>
  </w:style>
  <w:style w:type="paragraph" w:customStyle="1" w:styleId="B1289913E04D48508F73326F2E37D494">
    <w:name w:val="B1289913E04D48508F73326F2E37D494"/>
    <w:rsid w:val="00ED7E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766</TotalTime>
  <Pages>47</Pages>
  <Words>1675</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Ezana Beyenne</dc:creator>
  <cp:keywords/>
  <dc:description/>
  <cp:lastModifiedBy>Ezana Beyenne</cp:lastModifiedBy>
  <cp:revision>170</cp:revision>
  <cp:lastPrinted>2020-05-10T19:13:00Z</cp:lastPrinted>
  <dcterms:created xsi:type="dcterms:W3CDTF">2020-04-26T23:06:00Z</dcterms:created>
  <dcterms:modified xsi:type="dcterms:W3CDTF">2020-06-13T19:19:00Z</dcterms:modified>
  <cp:version/>
</cp:coreProperties>
</file>